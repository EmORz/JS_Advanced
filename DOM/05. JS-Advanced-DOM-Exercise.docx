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7B5C32" w14:textId="3070C0F5" w:rsidR="009801CC" w:rsidRPr="00815D80" w:rsidRDefault="003A055E" w:rsidP="005A7557">
      <w:pPr>
        <w:pStyle w:val="Heading1"/>
      </w:pPr>
      <w:r>
        <w:t>Exercise</w:t>
      </w:r>
      <w:r w:rsidR="005A7557" w:rsidRPr="00815D80">
        <w:t xml:space="preserve">: </w:t>
      </w:r>
      <w:r w:rsidR="00A95E2C">
        <w:t>DOM</w:t>
      </w:r>
    </w:p>
    <w:p w14:paraId="728CA009" w14:textId="31FC3C4A" w:rsidR="005654E1" w:rsidRDefault="005654E1" w:rsidP="005654E1">
      <w:pPr>
        <w:rPr>
          <w:rStyle w:val="Hyperlink"/>
        </w:rPr>
      </w:pPr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7" w:history="1">
        <w:r w:rsidR="00B6338B">
          <w:rPr>
            <w:rStyle w:val="Hyperlink"/>
          </w:rPr>
          <w:t>"JS Advanced" Course @SoftUni"</w:t>
        </w:r>
      </w:hyperlink>
      <w:r w:rsidRPr="00815D80">
        <w:t>. Submit your solutions in the SoftUni judge system at</w:t>
      </w:r>
      <w:r w:rsidR="00EE68E2" w:rsidRPr="00815D80">
        <w:t xml:space="preserve"> </w:t>
      </w:r>
      <w:hyperlink r:id="rId8" w:history="1">
        <w:r w:rsidR="002B783E">
          <w:rPr>
            <w:rStyle w:val="Hyperlink"/>
          </w:rPr>
          <w:t>https://judge.softuni.bg/Contests/1802/Exercise-DOM</w:t>
        </w:r>
      </w:hyperlink>
      <w:bookmarkStart w:id="0" w:name="_GoBack"/>
      <w:bookmarkEnd w:id="0"/>
    </w:p>
    <w:p w14:paraId="77B8B36A" w14:textId="09BC0AD5" w:rsidR="00530672" w:rsidRDefault="00FA48FA" w:rsidP="00530672">
      <w:pPr>
        <w:pStyle w:val="Heading2"/>
        <w:rPr>
          <w:noProof/>
        </w:rPr>
      </w:pPr>
      <w:r>
        <w:rPr>
          <w:noProof/>
        </w:rPr>
        <w:t xml:space="preserve">Chat </w:t>
      </w:r>
      <w:r w:rsidR="00B935DA">
        <w:rPr>
          <w:noProof/>
        </w:rPr>
        <w:t>R</w:t>
      </w:r>
      <w:r>
        <w:rPr>
          <w:noProof/>
        </w:rPr>
        <w:t>oom</w:t>
      </w:r>
    </w:p>
    <w:p w14:paraId="2541552E" w14:textId="0C66D75F" w:rsidR="00530672" w:rsidRPr="00410718" w:rsidRDefault="00337518" w:rsidP="00337518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>Write a</w:t>
      </w:r>
      <w:r>
        <w:rPr>
          <w:b/>
          <w:noProof/>
          <w:sz w:val="24"/>
          <w:szCs w:val="24"/>
        </w:rPr>
        <w:t xml:space="preserve"> function</w:t>
      </w:r>
      <w:r w:rsidR="00530672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to create the functionality of </w:t>
      </w:r>
      <w:r w:rsidR="00530672">
        <w:rPr>
          <w:b/>
          <w:noProof/>
          <w:sz w:val="24"/>
          <w:szCs w:val="24"/>
        </w:rPr>
        <w:t>a chat room</w:t>
      </w:r>
      <w:r w:rsidR="00530672">
        <w:rPr>
          <w:b/>
          <w:noProof/>
          <w:sz w:val="24"/>
          <w:szCs w:val="24"/>
          <w:lang w:val="bg-BG"/>
        </w:rPr>
        <w:t>.</w:t>
      </w:r>
    </w:p>
    <w:p w14:paraId="566D8732" w14:textId="77777777" w:rsidR="00530672" w:rsidRPr="006F2C22" w:rsidRDefault="00530672" w:rsidP="00992F3F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BEAFB8B" wp14:editId="38DD5A57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7FED" w14:textId="4CC254EA" w:rsidR="00530672" w:rsidRDefault="002C0F3C" w:rsidP="00530672">
      <w:r>
        <w:rPr>
          <w:b/>
        </w:rPr>
        <w:t>Note: Do not</w:t>
      </w:r>
      <w:r w:rsidR="00530672" w:rsidRPr="00380638">
        <w:rPr>
          <w:b/>
        </w:rPr>
        <w:t xml:space="preserve"> forget</w:t>
      </w:r>
      <w:r w:rsidR="00530672">
        <w:t xml:space="preserve"> to </w:t>
      </w:r>
      <w:r w:rsidR="00530672" w:rsidRPr="00380638">
        <w:rPr>
          <w:b/>
        </w:rPr>
        <w:t xml:space="preserve">add event </w:t>
      </w:r>
      <w:r w:rsidR="003B320E">
        <w:rPr>
          <w:b/>
        </w:rPr>
        <w:t>listener</w:t>
      </w:r>
      <w:r w:rsidR="00530672">
        <w:t xml:space="preserve"> to </w:t>
      </w:r>
      <w:r w:rsidR="003B320E">
        <w:t xml:space="preserve">the </w:t>
      </w:r>
      <w:r w:rsidR="00992F3F" w:rsidRPr="00992F3F">
        <w:rPr>
          <w:b/>
        </w:rPr>
        <w:t>send</w:t>
      </w:r>
      <w:r w:rsidR="00530672" w:rsidRPr="00992F3F">
        <w:rPr>
          <w:b/>
        </w:rPr>
        <w:t xml:space="preserve"> button!</w:t>
      </w:r>
    </w:p>
    <w:p w14:paraId="50F3E0F6" w14:textId="4DDC4BF8" w:rsidR="00530672" w:rsidRDefault="00530672" w:rsidP="00530672">
      <w:r>
        <w:rPr>
          <w:b/>
        </w:rPr>
        <w:t xml:space="preserve">The </w:t>
      </w:r>
      <w:r w:rsidR="00992F3F">
        <w:rPr>
          <w:b/>
        </w:rPr>
        <w:t xml:space="preserve">new </w:t>
      </w:r>
      <w:r w:rsidR="00992F3F" w:rsidRPr="003B320E">
        <w:rPr>
          <w:rStyle w:val="CodeChar"/>
        </w:rPr>
        <w:t>div</w:t>
      </w:r>
      <w:r w:rsidR="00992F3F">
        <w:rPr>
          <w:b/>
        </w:rPr>
        <w:t xml:space="preserve"> element with class </w:t>
      </w:r>
      <w:r w:rsidR="00992F3F">
        <w:rPr>
          <w:rFonts w:ascii="Consolas" w:hAnsi="Consolas"/>
          <w:b/>
        </w:rPr>
        <w:t>message my-message</w:t>
      </w:r>
      <w:r>
        <w:rPr>
          <w:b/>
        </w:rPr>
        <w:t xml:space="preserve"> </w:t>
      </w:r>
      <w:r>
        <w:t>should contain the current message</w:t>
      </w:r>
      <w:r w:rsidR="002C0F3C">
        <w:t xml:space="preserve"> that is about to be send</w:t>
      </w:r>
      <w:r>
        <w:t>.</w:t>
      </w:r>
    </w:p>
    <w:p w14:paraId="370A25D1" w14:textId="70F766F7" w:rsidR="00530672" w:rsidRPr="002C0F3C" w:rsidRDefault="002C0F3C" w:rsidP="00530672">
      <w:pPr>
        <w:rPr>
          <w:rFonts w:ascii="Consolas" w:hAnsi="Consolas"/>
          <w:b/>
          <w:noProof/>
        </w:rPr>
      </w:pPr>
      <w:r>
        <w:t>T</w:t>
      </w:r>
      <w:r w:rsidR="00530672">
        <w:t xml:space="preserve">he </w:t>
      </w:r>
      <w:r w:rsidR="00530672" w:rsidRPr="00380638">
        <w:rPr>
          <w:b/>
        </w:rPr>
        <w:t xml:space="preserve">current </w:t>
      </w:r>
      <w:r w:rsidR="00530672" w:rsidRPr="002C0F3C">
        <w:rPr>
          <w:rStyle w:val="CodeChar"/>
        </w:rPr>
        <w:t>div</w:t>
      </w:r>
      <w:r w:rsidR="00530672">
        <w:t xml:space="preserve"> </w:t>
      </w:r>
      <w:r>
        <w:t>should be appended to the div with</w:t>
      </w:r>
      <w:r w:rsidR="00530672">
        <w:t xml:space="preserve"> an </w:t>
      </w:r>
      <w:r w:rsidR="00530672" w:rsidRPr="006F19D6">
        <w:rPr>
          <w:rStyle w:val="CodeChar"/>
        </w:rPr>
        <w:t>id</w:t>
      </w:r>
      <w:r w:rsidR="006F19D6">
        <w:rPr>
          <w:rStyle w:val="CodeChar"/>
        </w:rPr>
        <w:t>="</w:t>
      </w:r>
      <w:r w:rsidR="00992F3F" w:rsidRPr="006F19D6">
        <w:rPr>
          <w:rStyle w:val="CodeChar"/>
        </w:rPr>
        <w:t>chat_messages</w:t>
      </w:r>
      <w:r w:rsidR="006F19D6">
        <w:rPr>
          <w:rStyle w:val="CodeChar"/>
        </w:rPr>
        <w:t>"</w:t>
      </w:r>
      <w:r w:rsidR="00530672" w:rsidRPr="006F19D6">
        <w:rPr>
          <w:rStyle w:val="CodeChar"/>
        </w:rPr>
        <w:t>.</w:t>
      </w:r>
    </w:p>
    <w:p w14:paraId="59108F2A" w14:textId="1C70BB27" w:rsidR="00530672" w:rsidRPr="004B1102" w:rsidRDefault="002C0F3C" w:rsidP="00530672">
      <w:pPr>
        <w:rPr>
          <w:u w:val="single"/>
        </w:rPr>
      </w:pPr>
      <w:r w:rsidRPr="002C0F3C">
        <w:rPr>
          <w:b/>
          <w:u w:val="single"/>
        </w:rPr>
        <w:t>The</w:t>
      </w:r>
      <w:r w:rsidR="00530672" w:rsidRPr="004B1102">
        <w:rPr>
          <w:b/>
          <w:u w:val="single"/>
        </w:rPr>
        <w:t xml:space="preserve"> </w:t>
      </w:r>
      <w:r w:rsidR="00992F3F">
        <w:rPr>
          <w:b/>
          <w:u w:val="single"/>
        </w:rPr>
        <w:t>input</w:t>
      </w:r>
      <w:r w:rsidR="00530672" w:rsidRPr="004B1102">
        <w:rPr>
          <w:b/>
          <w:u w:val="single"/>
        </w:rPr>
        <w:t xml:space="preserve"> should be cleared</w:t>
      </w:r>
      <w:r>
        <w:rPr>
          <w:b/>
          <w:u w:val="single"/>
        </w:rPr>
        <w:t xml:space="preserve"> on each click of the send button</w:t>
      </w:r>
      <w:r w:rsidR="00530672">
        <w:rPr>
          <w:u w:val="single"/>
        </w:rPr>
        <w:t>.</w:t>
      </w:r>
    </w:p>
    <w:p w14:paraId="6B512F2C" w14:textId="77777777" w:rsidR="00530672" w:rsidRDefault="00530672" w:rsidP="00992F3F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D889100" wp14:editId="50630B5A">
            <wp:extent cx="5688623" cy="3613358"/>
            <wp:effectExtent l="19050" t="19050" r="26670" b="2540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BA0EC" w14:textId="77777777" w:rsidR="00530672" w:rsidRDefault="00530672" w:rsidP="00992F3F">
      <w:pPr>
        <w:jc w:val="center"/>
      </w:pPr>
      <w:r>
        <w:rPr>
          <w:noProof/>
        </w:rPr>
        <w:drawing>
          <wp:inline distT="0" distB="0" distL="0" distR="0" wp14:anchorId="05FEFE31" wp14:editId="66BEECA4">
            <wp:extent cx="5706208" cy="4242604"/>
            <wp:effectExtent l="19050" t="19050" r="27940" b="247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953FB" w14:textId="4B9473E5" w:rsidR="00530672" w:rsidRDefault="00530672" w:rsidP="00530672"/>
    <w:p w14:paraId="4A077A48" w14:textId="1BC8A876" w:rsidR="00530672" w:rsidRPr="006F2C22" w:rsidRDefault="00530672" w:rsidP="00530672">
      <w:pPr>
        <w:rPr>
          <w:lang w:val="bg-BG"/>
        </w:rPr>
      </w:pPr>
    </w:p>
    <w:p w14:paraId="7DC11815" w14:textId="158EA243" w:rsidR="00530672" w:rsidRDefault="00530672" w:rsidP="00530672">
      <w:pPr>
        <w:pStyle w:val="Heading2"/>
        <w:rPr>
          <w:noProof/>
        </w:rPr>
      </w:pPr>
      <w:r>
        <w:rPr>
          <w:noProof/>
        </w:rPr>
        <w:t xml:space="preserve">Number </w:t>
      </w:r>
      <w:r w:rsidR="006F19D6">
        <w:rPr>
          <w:noProof/>
        </w:rPr>
        <w:t>C</w:t>
      </w:r>
      <w:r>
        <w:rPr>
          <w:noProof/>
        </w:rPr>
        <w:t>onvertor</w:t>
      </w:r>
    </w:p>
    <w:p w14:paraId="0627455F" w14:textId="3C147EF8" w:rsidR="00530672" w:rsidRPr="005F11AB" w:rsidRDefault="004B513A" w:rsidP="00C050D5">
      <w:pPr>
        <w:ind w:left="357" w:hanging="357"/>
        <w:rPr>
          <w:noProof/>
        </w:rPr>
      </w:pPr>
      <w:r w:rsidRPr="005F11AB">
        <w:rPr>
          <w:noProof/>
        </w:rPr>
        <w:t>Write a function</w:t>
      </w:r>
      <w:r w:rsidR="00530672" w:rsidRPr="005F11AB">
        <w:rPr>
          <w:b/>
          <w:noProof/>
        </w:rPr>
        <w:t xml:space="preserve"> </w:t>
      </w:r>
      <w:r w:rsidR="00530672" w:rsidRPr="005F11AB">
        <w:rPr>
          <w:noProof/>
        </w:rPr>
        <w:t xml:space="preserve">that </w:t>
      </w:r>
      <w:r w:rsidR="00530672" w:rsidRPr="005F11AB">
        <w:rPr>
          <w:b/>
          <w:noProof/>
        </w:rPr>
        <w:t>converts</w:t>
      </w:r>
      <w:r w:rsidR="00530672" w:rsidRPr="005F11AB">
        <w:rPr>
          <w:noProof/>
        </w:rPr>
        <w:t xml:space="preserve"> a </w:t>
      </w:r>
      <w:r w:rsidR="00530672" w:rsidRPr="005F11AB">
        <w:rPr>
          <w:b/>
          <w:noProof/>
        </w:rPr>
        <w:t>decimal</w:t>
      </w:r>
      <w:r w:rsidR="00530672" w:rsidRPr="005F11AB">
        <w:rPr>
          <w:noProof/>
        </w:rPr>
        <w:t xml:space="preserve"> </w:t>
      </w:r>
      <w:r w:rsidR="00530672" w:rsidRPr="005F11AB">
        <w:rPr>
          <w:b/>
          <w:noProof/>
        </w:rPr>
        <w:t>number</w:t>
      </w:r>
      <w:r w:rsidR="00530672" w:rsidRPr="005F11AB">
        <w:rPr>
          <w:noProof/>
        </w:rPr>
        <w:t xml:space="preserve"> to </w:t>
      </w:r>
      <w:r w:rsidR="00530672" w:rsidRPr="005F11AB">
        <w:rPr>
          <w:b/>
          <w:noProof/>
        </w:rPr>
        <w:t>binary</w:t>
      </w:r>
      <w:r w:rsidR="00C050D5" w:rsidRPr="005F11AB">
        <w:rPr>
          <w:noProof/>
        </w:rPr>
        <w:t xml:space="preserve"> </w:t>
      </w:r>
      <w:r w:rsidR="00530672" w:rsidRPr="005F11AB">
        <w:rPr>
          <w:noProof/>
        </w:rPr>
        <w:t xml:space="preserve">and </w:t>
      </w:r>
      <w:r w:rsidR="00530672" w:rsidRPr="005F11AB">
        <w:rPr>
          <w:b/>
          <w:noProof/>
        </w:rPr>
        <w:t>hexadecimal</w:t>
      </w:r>
      <w:r w:rsidR="00530672" w:rsidRPr="005F11AB">
        <w:rPr>
          <w:noProof/>
        </w:rPr>
        <w:t>.</w:t>
      </w:r>
    </w:p>
    <w:p w14:paraId="5DFDECA0" w14:textId="77777777" w:rsidR="005F11AB" w:rsidRDefault="005F11AB" w:rsidP="00B4187E">
      <w:pPr>
        <w:ind w:left="357" w:hanging="357"/>
        <w:jc w:val="center"/>
        <w:rPr>
          <w:noProof/>
        </w:rPr>
      </w:pPr>
    </w:p>
    <w:p w14:paraId="2B9D0A48" w14:textId="3EEE7B53" w:rsidR="00530672" w:rsidRPr="00410718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51A51B" wp14:editId="3BDD1800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2B8C" w14:textId="597421EB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 xml:space="preserve">The given number will always be in </w:t>
      </w:r>
      <w:r w:rsidRPr="005F11AB">
        <w:rPr>
          <w:b/>
          <w:noProof/>
        </w:rPr>
        <w:t xml:space="preserve">decimal format. </w:t>
      </w:r>
      <w:r w:rsidRPr="005F11AB">
        <w:rPr>
          <w:noProof/>
        </w:rPr>
        <w:t>The "</w:t>
      </w:r>
      <w:r w:rsidR="005F11AB" w:rsidRPr="005F11AB">
        <w:rPr>
          <w:rStyle w:val="CodeChar"/>
        </w:rPr>
        <w:t>F</w:t>
      </w:r>
      <w:r w:rsidRPr="005F11AB">
        <w:rPr>
          <w:rStyle w:val="CodeChar"/>
        </w:rPr>
        <w:t>rom</w:t>
      </w:r>
      <w:r w:rsidRPr="005F11AB">
        <w:rPr>
          <w:noProof/>
        </w:rPr>
        <w:t>" select menu will only have a</w:t>
      </w:r>
    </w:p>
    <w:p w14:paraId="1DB4442D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rStyle w:val="CodeChar"/>
        </w:rPr>
        <w:t>Decimal</w:t>
      </w:r>
      <w:r w:rsidRPr="005F11AB">
        <w:rPr>
          <w:noProof/>
        </w:rPr>
        <w:t xml:space="preserve"> option, but the "</w:t>
      </w:r>
      <w:r w:rsidRPr="005F11AB">
        <w:rPr>
          <w:rStyle w:val="CodeChar"/>
        </w:rPr>
        <w:t>To</w:t>
      </w:r>
      <w:r w:rsidRPr="005F11AB">
        <w:rPr>
          <w:b/>
          <w:noProof/>
        </w:rPr>
        <w:t>"</w:t>
      </w:r>
      <w:r w:rsidRPr="005F11AB">
        <w:rPr>
          <w:noProof/>
        </w:rPr>
        <w:t xml:space="preserve"> select menu will have </w:t>
      </w:r>
      <w:r w:rsidRPr="005F11AB">
        <w:rPr>
          <w:b/>
          <w:noProof/>
        </w:rPr>
        <w:t>two options</w:t>
      </w:r>
      <w:r w:rsidRPr="005F11AB">
        <w:rPr>
          <w:noProof/>
        </w:rPr>
        <w:t xml:space="preserve">: </w:t>
      </w:r>
      <w:r w:rsidRPr="005F11AB">
        <w:rPr>
          <w:rStyle w:val="CodeChar"/>
        </w:rPr>
        <w:t>Binary</w:t>
      </w:r>
      <w:r w:rsidRPr="005F11AB">
        <w:rPr>
          <w:noProof/>
        </w:rPr>
        <w:t xml:space="preserve"> and </w:t>
      </w:r>
      <w:r w:rsidRPr="005F11AB">
        <w:rPr>
          <w:rStyle w:val="CodeChar"/>
        </w:rPr>
        <w:t>Hexadeicmal</w:t>
      </w:r>
      <w:r w:rsidRPr="005F11AB">
        <w:rPr>
          <w:noProof/>
        </w:rPr>
        <w:t xml:space="preserve">. </w:t>
      </w:r>
    </w:p>
    <w:p w14:paraId="1E81C1B0" w14:textId="0A98A9BC" w:rsidR="00530672" w:rsidRPr="005F11AB" w:rsidRDefault="00530672" w:rsidP="005F11AB">
      <w:pPr>
        <w:ind w:left="357" w:hanging="357"/>
        <w:rPr>
          <w:noProof/>
        </w:rPr>
      </w:pPr>
      <w:r w:rsidRPr="005F11AB">
        <w:rPr>
          <w:noProof/>
        </w:rPr>
        <w:t xml:space="preserve">This means that our program should have the functionality to </w:t>
      </w:r>
      <w:r w:rsidRPr="005F11AB">
        <w:rPr>
          <w:b/>
          <w:noProof/>
        </w:rPr>
        <w:t>convert</w:t>
      </w:r>
      <w:r w:rsidRPr="005F11AB">
        <w:rPr>
          <w:noProof/>
        </w:rPr>
        <w:t xml:space="preserve"> </w:t>
      </w: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binary</w:t>
      </w:r>
      <w:r w:rsidRPr="005F11AB">
        <w:rPr>
          <w:noProof/>
        </w:rPr>
        <w:t xml:space="preserve"> and</w:t>
      </w:r>
    </w:p>
    <w:p w14:paraId="04EE13A1" w14:textId="558C9CF7" w:rsidR="00530672" w:rsidRDefault="00530672" w:rsidP="005F11AB">
      <w:pPr>
        <w:rPr>
          <w:noProof/>
        </w:rPr>
      </w:pP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hexadecimal</w:t>
      </w:r>
      <w:r w:rsidRPr="005F11AB">
        <w:rPr>
          <w:noProof/>
        </w:rPr>
        <w:t>.</w:t>
      </w:r>
    </w:p>
    <w:p w14:paraId="6C3135CB" w14:textId="68B6916B" w:rsidR="00010E8B" w:rsidRPr="00010E8B" w:rsidRDefault="00365901" w:rsidP="006F7446">
      <w:pPr>
        <w:rPr>
          <w:noProof/>
          <w:lang w:val="bg-BG"/>
        </w:rPr>
      </w:pPr>
      <w:r w:rsidRPr="00010E8B">
        <w:rPr>
          <w:noProof/>
        </w:rPr>
        <w:t>Note that</w:t>
      </w:r>
      <w:r w:rsidR="005536FF" w:rsidRPr="00010E8B">
        <w:rPr>
          <w:noProof/>
        </w:rPr>
        <w:t xml:space="preserve"> "</w:t>
      </w:r>
      <w:r w:rsidR="005536FF" w:rsidRPr="00010E8B">
        <w:rPr>
          <w:rStyle w:val="CodeChar"/>
        </w:rPr>
        <w:t>To</w:t>
      </w:r>
      <w:r w:rsidR="005536FF" w:rsidRPr="00010E8B">
        <w:rPr>
          <w:b/>
          <w:noProof/>
        </w:rPr>
        <w:t xml:space="preserve">" select menu </w:t>
      </w:r>
      <w:r w:rsidR="005536FF" w:rsidRPr="00010E8B">
        <w:rPr>
          <w:noProof/>
        </w:rPr>
        <w:t>by default is empty. You have to insert the two options (</w:t>
      </w:r>
      <w:r w:rsidR="005536FF" w:rsidRPr="00010E8B">
        <w:rPr>
          <w:rFonts w:ascii="Consolas" w:hAnsi="Consolas"/>
          <w:b/>
          <w:noProof/>
        </w:rPr>
        <w:t>'Binary'</w:t>
      </w:r>
      <w:r w:rsidR="005536FF" w:rsidRPr="00010E8B">
        <w:rPr>
          <w:noProof/>
        </w:rPr>
        <w:t xml:space="preserve"> and </w:t>
      </w:r>
      <w:r w:rsidR="005536FF" w:rsidRPr="00010E8B">
        <w:rPr>
          <w:rFonts w:ascii="Consolas" w:hAnsi="Consolas"/>
          <w:b/>
          <w:noProof/>
        </w:rPr>
        <w:t>'Hexadecimal'</w:t>
      </w:r>
      <w:r w:rsidR="005536FF" w:rsidRPr="00010E8B">
        <w:rPr>
          <w:noProof/>
        </w:rPr>
        <w:t>) inside before continue.</w:t>
      </w:r>
      <w:r w:rsidR="00010E8B" w:rsidRPr="00010E8B">
        <w:rPr>
          <w:noProof/>
        </w:rPr>
        <w:t xml:space="preserve"> </w:t>
      </w:r>
      <w:r w:rsidR="00010E8B">
        <w:rPr>
          <w:noProof/>
        </w:rPr>
        <w:t>Also t</w:t>
      </w:r>
      <w:r w:rsidR="00010E8B" w:rsidRPr="00010E8B">
        <w:rPr>
          <w:noProof/>
        </w:rPr>
        <w:t xml:space="preserve">hey should have </w:t>
      </w:r>
      <w:r w:rsidR="00010E8B">
        <w:rPr>
          <w:b/>
          <w:noProof/>
        </w:rPr>
        <w:t xml:space="preserve">values </w:t>
      </w:r>
      <w:r w:rsidR="00010E8B">
        <w:rPr>
          <w:noProof/>
        </w:rPr>
        <w:t>('</w:t>
      </w:r>
      <w:r w:rsidR="00010E8B" w:rsidRPr="00010E8B">
        <w:rPr>
          <w:rFonts w:ascii="Consolas" w:hAnsi="Consolas"/>
          <w:b/>
          <w:noProof/>
        </w:rPr>
        <w:t>binary</w:t>
      </w:r>
      <w:r w:rsidR="00010E8B">
        <w:rPr>
          <w:noProof/>
        </w:rPr>
        <w:t>'</w:t>
      </w:r>
      <w:r w:rsidR="00010E8B" w:rsidRPr="00010E8B">
        <w:rPr>
          <w:noProof/>
        </w:rPr>
        <w:t xml:space="preserve"> and </w:t>
      </w:r>
      <w:r w:rsidR="00010E8B">
        <w:rPr>
          <w:noProof/>
        </w:rPr>
        <w:t>'</w:t>
      </w:r>
      <w:r w:rsidR="00010E8B" w:rsidRPr="00010E8B">
        <w:rPr>
          <w:rFonts w:ascii="Consolas" w:hAnsi="Consolas"/>
          <w:b/>
          <w:noProof/>
        </w:rPr>
        <w:t>hexadecimal</w:t>
      </w:r>
      <w:r w:rsidR="00010E8B">
        <w:rPr>
          <w:noProof/>
        </w:rPr>
        <w:t>').</w:t>
      </w:r>
    </w:p>
    <w:p w14:paraId="403CD75E" w14:textId="2389949A" w:rsidR="00530672" w:rsidRPr="006F07CF" w:rsidRDefault="00530672" w:rsidP="006F07CF">
      <w:pPr>
        <w:pStyle w:val="ListParagraph"/>
        <w:numPr>
          <w:ilvl w:val="0"/>
          <w:numId w:val="27"/>
        </w:numPr>
        <w:rPr>
          <w:noProof/>
          <w:sz w:val="24"/>
          <w:szCs w:val="24"/>
        </w:rPr>
      </w:pPr>
      <w:r w:rsidRPr="005F11AB">
        <w:rPr>
          <w:noProof/>
        </w:rPr>
        <w:t xml:space="preserve">When the </w:t>
      </w:r>
      <w:r w:rsidR="006B5BC9" w:rsidRPr="005F11AB">
        <w:rPr>
          <w:noProof/>
        </w:rPr>
        <w:t>[</w:t>
      </w:r>
      <w:r w:rsidRPr="005F11AB">
        <w:rPr>
          <w:rStyle w:val="CodeChar"/>
        </w:rPr>
        <w:t>Convert it</w:t>
      </w:r>
      <w:r w:rsidR="006B5BC9" w:rsidRPr="005F11AB">
        <w:rPr>
          <w:noProof/>
        </w:rPr>
        <w:t xml:space="preserve">] </w:t>
      </w:r>
      <w:r w:rsidRPr="005F11AB">
        <w:rPr>
          <w:noProof/>
        </w:rPr>
        <w:t xml:space="preserve">button is </w:t>
      </w:r>
      <w:r w:rsidRPr="005F11AB">
        <w:rPr>
          <w:b/>
          <w:noProof/>
        </w:rPr>
        <w:t>clicked</w:t>
      </w:r>
      <w:r w:rsidRPr="005F11AB">
        <w:rPr>
          <w:noProof/>
        </w:rPr>
        <w:t xml:space="preserve">, the expected result should appear in the </w:t>
      </w:r>
      <w:r w:rsidR="006F07CF" w:rsidRPr="005F11AB">
        <w:rPr>
          <w:noProof/>
        </w:rPr>
        <w:t>[</w:t>
      </w:r>
      <w:r w:rsidRPr="005F11AB">
        <w:rPr>
          <w:rStyle w:val="CodeChar"/>
        </w:rPr>
        <w:t>Result</w:t>
      </w:r>
      <w:r w:rsidR="006F07CF" w:rsidRPr="005F11AB">
        <w:rPr>
          <w:noProof/>
        </w:rPr>
        <w:t>]</w:t>
      </w:r>
      <w:r w:rsidR="006F07CF" w:rsidRPr="005F11AB">
        <w:rPr>
          <w:b/>
          <w:noProof/>
        </w:rPr>
        <w:t xml:space="preserve"> </w:t>
      </w:r>
      <w:r w:rsidRPr="005F11AB">
        <w:rPr>
          <w:noProof/>
        </w:rPr>
        <w:t>input</w:t>
      </w:r>
      <w:r w:rsidR="006F07CF" w:rsidRPr="005F11AB">
        <w:rPr>
          <w:noProof/>
        </w:rPr>
        <w:t xml:space="preserve"> </w:t>
      </w:r>
      <w:r w:rsidRPr="005F11AB">
        <w:rPr>
          <w:noProof/>
        </w:rPr>
        <w:t>field</w:t>
      </w:r>
      <w:r w:rsidRPr="006F07CF">
        <w:rPr>
          <w:noProof/>
          <w:sz w:val="24"/>
          <w:szCs w:val="24"/>
        </w:rPr>
        <w:t>.</w:t>
      </w:r>
    </w:p>
    <w:p w14:paraId="791EFE3F" w14:textId="77777777" w:rsidR="00530672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90D85" wp14:editId="17116ED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ABA13" w14:textId="250AAC09" w:rsidR="00530672" w:rsidRPr="00B52235" w:rsidRDefault="00530672" w:rsidP="00B52235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7210B2" wp14:editId="0ABA3833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143AA" w14:textId="4F10372A" w:rsidR="00530672" w:rsidRDefault="007A7491" w:rsidP="00530672">
      <w:pPr>
        <w:pStyle w:val="Heading2"/>
        <w:rPr>
          <w:noProof/>
        </w:rPr>
      </w:pPr>
      <w:r>
        <w:rPr>
          <w:noProof/>
        </w:rPr>
        <w:t>J</w:t>
      </w:r>
      <w:r w:rsidR="00A10CF1">
        <w:rPr>
          <w:noProof/>
        </w:rPr>
        <w:t>ava</w:t>
      </w:r>
      <w:r>
        <w:rPr>
          <w:noProof/>
        </w:rPr>
        <w:t>S</w:t>
      </w:r>
      <w:r w:rsidR="00A10CF1">
        <w:rPr>
          <w:noProof/>
        </w:rPr>
        <w:t>cript</w:t>
      </w:r>
      <w:r w:rsidR="00530672">
        <w:rPr>
          <w:noProof/>
        </w:rPr>
        <w:t xml:space="preserve"> Quiz</w:t>
      </w:r>
      <w:r>
        <w:rPr>
          <w:noProof/>
        </w:rPr>
        <w:t>z</w:t>
      </w:r>
    </w:p>
    <w:p w14:paraId="3C212DBC" w14:textId="3B576222" w:rsidR="005F11AB" w:rsidRPr="005F11AB" w:rsidRDefault="005F11AB" w:rsidP="005F11AB">
      <w:r>
        <w:t xml:space="preserve">Write a function that has the functionality of a quiz. </w:t>
      </w:r>
    </w:p>
    <w:p w14:paraId="2FCEC4AF" w14:textId="77777777" w:rsidR="00530672" w:rsidRDefault="00530672" w:rsidP="007A7491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E4187E" wp14:editId="5C096C5A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F934" w14:textId="77777777" w:rsidR="005F11AB" w:rsidRDefault="00530672" w:rsidP="005F11AB">
      <w:pPr>
        <w:ind w:left="357" w:hanging="357"/>
        <w:rPr>
          <w:b/>
          <w:noProof/>
          <w:lang w:val="bg-BG"/>
        </w:rPr>
      </w:pPr>
      <w:r w:rsidRPr="005F11AB">
        <w:rPr>
          <w:noProof/>
          <w:lang w:val="bg-BG"/>
        </w:rPr>
        <w:t xml:space="preserve">There are three </w:t>
      </w:r>
      <w:r w:rsidRPr="005F11AB">
        <w:rPr>
          <w:b/>
          <w:noProof/>
          <w:lang w:val="bg-BG"/>
        </w:rPr>
        <w:t>sections</w:t>
      </w:r>
      <w:r w:rsidRPr="005F11AB">
        <w:rPr>
          <w:noProof/>
          <w:lang w:val="bg-BG"/>
        </w:rPr>
        <w:t xml:space="preserve"> that contain </w:t>
      </w:r>
      <w:r w:rsidRPr="005F11AB">
        <w:rPr>
          <w:b/>
          <w:noProof/>
          <w:lang w:val="bg-BG"/>
        </w:rPr>
        <w:t>one question</w:t>
      </w:r>
      <w:r w:rsidRPr="005F11AB">
        <w:rPr>
          <w:noProof/>
          <w:lang w:val="bg-BG"/>
        </w:rPr>
        <w:t xml:space="preserve"> </w:t>
      </w:r>
      <w:r w:rsidRPr="005F11AB">
        <w:rPr>
          <w:b/>
          <w:noProof/>
          <w:lang w:val="bg-BG"/>
        </w:rPr>
        <w:t xml:space="preserve">and </w:t>
      </w:r>
      <w:r w:rsidR="007A7491" w:rsidRPr="005F11AB">
        <w:rPr>
          <w:b/>
          <w:noProof/>
        </w:rPr>
        <w:t>2</w:t>
      </w:r>
      <w:r w:rsidRPr="005F11AB">
        <w:rPr>
          <w:b/>
          <w:noProof/>
          <w:lang w:val="bg-BG"/>
        </w:rPr>
        <w:t xml:space="preserve"> possible answers. </w:t>
      </w:r>
    </w:p>
    <w:p w14:paraId="2C6CE2D4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b/>
          <w:noProof/>
        </w:rPr>
        <w:t>The right answer</w:t>
      </w:r>
      <w:r w:rsidR="005F11AB">
        <w:rPr>
          <w:b/>
          <w:noProof/>
        </w:rPr>
        <w:t xml:space="preserve"> is only </w:t>
      </w:r>
      <w:r w:rsidRPr="005F11AB">
        <w:rPr>
          <w:b/>
          <w:noProof/>
        </w:rPr>
        <w:t>one!</w:t>
      </w:r>
      <w:r w:rsidR="005F11AB">
        <w:rPr>
          <w:noProof/>
        </w:rPr>
        <w:t xml:space="preserve"> </w:t>
      </w:r>
    </w:p>
    <w:p w14:paraId="5A83985E" w14:textId="77777777" w:rsidR="005F11AB" w:rsidRDefault="005F11AB" w:rsidP="005F11AB">
      <w:pPr>
        <w:ind w:left="357" w:hanging="357"/>
        <w:rPr>
          <w:noProof/>
        </w:rPr>
      </w:pPr>
      <w:r>
        <w:rPr>
          <w:noProof/>
        </w:rPr>
        <w:t>W</w:t>
      </w:r>
      <w:r w:rsidR="00530672" w:rsidRPr="005F11AB">
        <w:rPr>
          <w:noProof/>
        </w:rPr>
        <w:t xml:space="preserve">hen one of the </w:t>
      </w:r>
      <w:r w:rsidR="007A7491" w:rsidRPr="005F11AB">
        <w:rPr>
          <w:b/>
          <w:noProof/>
        </w:rPr>
        <w:t>list elements is clicked</w:t>
      </w:r>
      <w:r>
        <w:rPr>
          <w:b/>
          <w:noProof/>
        </w:rPr>
        <w:t>,</w:t>
      </w:r>
      <w:r w:rsidR="007A7491" w:rsidRPr="005F11AB">
        <w:rPr>
          <w:noProof/>
        </w:rPr>
        <w:t xml:space="preserve"> the next </w:t>
      </w:r>
      <w:r w:rsidR="00530672" w:rsidRPr="005F11AB">
        <w:rPr>
          <w:noProof/>
        </w:rPr>
        <w:t xml:space="preserve">section </w:t>
      </w:r>
      <w:r w:rsidR="00530672" w:rsidRPr="005F11AB">
        <w:rPr>
          <w:b/>
          <w:noProof/>
        </w:rPr>
        <w:t>must appear</w:t>
      </w:r>
      <w:r w:rsidR="00530672" w:rsidRPr="005F11AB">
        <w:rPr>
          <w:b/>
          <w:noProof/>
          <w:lang w:val="bg-BG"/>
        </w:rPr>
        <w:t xml:space="preserve"> (</w:t>
      </w:r>
      <w:r w:rsidR="00530672" w:rsidRPr="005F11AB">
        <w:rPr>
          <w:b/>
          <w:noProof/>
        </w:rPr>
        <w:t>if any…</w:t>
      </w:r>
      <w:r w:rsidR="00530672" w:rsidRPr="005F11AB">
        <w:rPr>
          <w:b/>
          <w:noProof/>
          <w:lang w:val="bg-BG"/>
        </w:rPr>
        <w:t>)</w:t>
      </w:r>
      <w:r w:rsidRPr="005F11AB">
        <w:rPr>
          <w:noProof/>
        </w:rPr>
        <w:t>.</w:t>
      </w:r>
    </w:p>
    <w:p w14:paraId="3AFE0070" w14:textId="5D55207D" w:rsidR="00530672" w:rsidRPr="00620931" w:rsidRDefault="008D52B0" w:rsidP="005F11AB">
      <w:pPr>
        <w:rPr>
          <w:noProof/>
        </w:rPr>
      </w:pPr>
      <w:r w:rsidRPr="005F11AB">
        <w:rPr>
          <w:noProof/>
        </w:rPr>
        <w:t xml:space="preserve">After </w:t>
      </w:r>
      <w:r w:rsidR="005F11AB">
        <w:rPr>
          <w:noProof/>
        </w:rPr>
        <w:t>all three questions have been answered,</w:t>
      </w:r>
      <w:r w:rsidRPr="005F11AB">
        <w:rPr>
          <w:noProof/>
        </w:rPr>
        <w:t xml:space="preserve"> the </w:t>
      </w:r>
      <w:r w:rsidRPr="0035364F">
        <w:rPr>
          <w:rStyle w:val="CodeChar"/>
        </w:rPr>
        <w:t>result div</w:t>
      </w:r>
      <w:r w:rsidRPr="005F11AB">
        <w:rPr>
          <w:noProof/>
        </w:rPr>
        <w:t xml:space="preserve"> must </w:t>
      </w:r>
      <w:r w:rsidRPr="005F11AB">
        <w:rPr>
          <w:b/>
          <w:noProof/>
        </w:rPr>
        <w:t>appear.</w:t>
      </w:r>
      <w:r w:rsidR="00620931">
        <w:rPr>
          <w:b/>
          <w:noProof/>
        </w:rPr>
        <w:t xml:space="preserve"> </w:t>
      </w:r>
      <w:r w:rsidR="00620931">
        <w:rPr>
          <w:noProof/>
        </w:rPr>
        <w:t xml:space="preserve">(Use </w:t>
      </w:r>
      <w:r w:rsidR="00620931" w:rsidRPr="00620931">
        <w:rPr>
          <w:rFonts w:ascii="Consolas" w:hAnsi="Consolas"/>
          <w:b/>
          <w:noProof/>
        </w:rPr>
        <w:t>'none'</w:t>
      </w:r>
      <w:r w:rsidR="00620931">
        <w:rPr>
          <w:noProof/>
        </w:rPr>
        <w:t xml:space="preserve"> and </w:t>
      </w:r>
      <w:r w:rsidR="00620931" w:rsidRPr="00620931">
        <w:rPr>
          <w:rFonts w:ascii="Consolas" w:hAnsi="Consolas"/>
          <w:b/>
          <w:noProof/>
        </w:rPr>
        <w:t>'block</w:t>
      </w:r>
      <w:r w:rsidR="00620931" w:rsidRPr="00620931">
        <w:rPr>
          <w:rFonts w:ascii="Consolas" w:hAnsi="Consolas"/>
          <w:noProof/>
        </w:rPr>
        <w:t>'</w:t>
      </w:r>
      <w:r w:rsidR="00620931">
        <w:rPr>
          <w:noProof/>
        </w:rPr>
        <w:t xml:space="preserve"> to hide and show the question sections)</w:t>
      </w:r>
    </w:p>
    <w:p w14:paraId="3D63A4DA" w14:textId="55201DA9" w:rsidR="00530672" w:rsidRPr="005F11AB" w:rsidRDefault="00530672" w:rsidP="0035364F">
      <w:pPr>
        <w:ind w:left="357" w:hanging="357"/>
        <w:rPr>
          <w:noProof/>
        </w:rPr>
      </w:pPr>
      <w:r w:rsidRPr="005F11AB">
        <w:rPr>
          <w:noProof/>
        </w:rPr>
        <w:t xml:space="preserve">If all questions are answered </w:t>
      </w:r>
      <w:r w:rsidR="0035364F">
        <w:rPr>
          <w:noProof/>
        </w:rPr>
        <w:t>correctly</w:t>
      </w:r>
      <w:r w:rsidRPr="005F11AB">
        <w:rPr>
          <w:noProof/>
        </w:rPr>
        <w:t xml:space="preserve">, you </w:t>
      </w:r>
      <w:r w:rsidR="0035364F">
        <w:rPr>
          <w:noProof/>
        </w:rPr>
        <w:t>should</w:t>
      </w:r>
      <w:r w:rsidRPr="005F11AB">
        <w:rPr>
          <w:noProof/>
        </w:rPr>
        <w:t xml:space="preserve"> prin</w:t>
      </w:r>
      <w:r w:rsidR="0035364F">
        <w:rPr>
          <w:noProof/>
        </w:rPr>
        <w:t xml:space="preserve"> the following message</w:t>
      </w:r>
      <w:r w:rsidRPr="005F11AB">
        <w:rPr>
          <w:noProof/>
        </w:rPr>
        <w:t xml:space="preserve">: </w:t>
      </w:r>
      <w:r w:rsidR="0035364F">
        <w:rPr>
          <w:noProof/>
        </w:rPr>
        <w:br/>
      </w:r>
      <w:r w:rsidRPr="005F11AB">
        <w:rPr>
          <w:noProof/>
        </w:rPr>
        <w:t>"</w:t>
      </w:r>
      <w:r w:rsidR="0035364F">
        <w:rPr>
          <w:rStyle w:val="CodeChar"/>
        </w:rPr>
        <w:t xml:space="preserve">You are recognized as top </w:t>
      </w:r>
      <w:r w:rsidR="008D52B0" w:rsidRPr="0035364F">
        <w:rPr>
          <w:rStyle w:val="CodeChar"/>
        </w:rPr>
        <w:t>JavaScript</w:t>
      </w:r>
      <w:r w:rsidRPr="0035364F">
        <w:rPr>
          <w:rStyle w:val="CodeChar"/>
        </w:rPr>
        <w:t xml:space="preserve"> fan!</w:t>
      </w:r>
      <w:r w:rsidR="0035364F">
        <w:rPr>
          <w:noProof/>
        </w:rPr>
        <w:t>"</w:t>
      </w:r>
    </w:p>
    <w:p w14:paraId="32B819B6" w14:textId="13C14085" w:rsidR="00530672" w:rsidRPr="005F11AB" w:rsidRDefault="0035364F" w:rsidP="0063494E">
      <w:pPr>
        <w:ind w:left="357" w:hanging="357"/>
        <w:rPr>
          <w:noProof/>
        </w:rPr>
      </w:pPr>
      <w:r>
        <w:rPr>
          <w:noProof/>
        </w:rPr>
        <w:t>O</w:t>
      </w:r>
      <w:r w:rsidR="00530672" w:rsidRPr="005F11AB">
        <w:rPr>
          <w:noProof/>
        </w:rPr>
        <w:t>therwise</w:t>
      </w:r>
      <w:r>
        <w:rPr>
          <w:noProof/>
        </w:rPr>
        <w:t>,</w:t>
      </w:r>
      <w:r w:rsidR="00530672" w:rsidRPr="005F11AB">
        <w:rPr>
          <w:noProof/>
        </w:rPr>
        <w:t xml:space="preserve"> just print "</w:t>
      </w:r>
      <w:r w:rsidR="00530672" w:rsidRPr="0035364F">
        <w:rPr>
          <w:rStyle w:val="CodeChar"/>
        </w:rPr>
        <w:t>You have {rightAnswers} right answers</w:t>
      </w:r>
      <w:r w:rsidR="00530672" w:rsidRPr="005F11AB">
        <w:rPr>
          <w:noProof/>
        </w:rPr>
        <w:t>".</w:t>
      </w:r>
    </w:p>
    <w:p w14:paraId="5BBF1EC7" w14:textId="65762FCA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>The right answers are (</w:t>
      </w:r>
      <w:r w:rsidR="008D52B0" w:rsidRPr="0035364F">
        <w:rPr>
          <w:rStyle w:val="CodeChar"/>
        </w:rPr>
        <w:t>onclick</w:t>
      </w:r>
      <w:r w:rsidRPr="005F11AB">
        <w:rPr>
          <w:b/>
          <w:noProof/>
        </w:rPr>
        <w:t xml:space="preserve">, </w:t>
      </w:r>
      <w:r w:rsidR="008D52B0" w:rsidRPr="0035364F">
        <w:rPr>
          <w:rStyle w:val="CodeChar"/>
        </w:rPr>
        <w:t>JSON.stringify()</w:t>
      </w:r>
      <w:r w:rsidR="008D52B0" w:rsidRPr="005F11AB">
        <w:rPr>
          <w:b/>
          <w:noProof/>
        </w:rPr>
        <w:t xml:space="preserve"> </w:t>
      </w:r>
      <w:r w:rsidRPr="005F11AB">
        <w:rPr>
          <w:b/>
          <w:noProof/>
        </w:rPr>
        <w:t xml:space="preserve">and </w:t>
      </w:r>
      <w:r w:rsidR="008D52B0" w:rsidRPr="0035364F">
        <w:rPr>
          <w:rStyle w:val="CodeChar"/>
        </w:rPr>
        <w:t>A programming API for HTML and XML documents</w:t>
      </w:r>
      <w:r w:rsidRPr="005F11AB">
        <w:rPr>
          <w:noProof/>
        </w:rPr>
        <w:t>).</w:t>
      </w:r>
    </w:p>
    <w:p w14:paraId="4E0C92F5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BD11673" wp14:editId="3D6ADD55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929A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D1659" wp14:editId="663F3638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D22A9" w14:textId="77777777" w:rsidR="008D52B0" w:rsidRDefault="00530672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E6DA882" wp14:editId="0BFA1543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AF05E" w14:textId="605B54E7" w:rsidR="0053067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DF2E66D" wp14:editId="70EAB251">
            <wp:extent cx="5972810" cy="2190872"/>
            <wp:effectExtent l="19050" t="19050" r="27940" b="1905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4FA43" w14:textId="736482BE" w:rsidR="008D52B0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6B23292" wp14:editId="353DB577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AA8A9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Numpad Calculator</w:t>
      </w:r>
    </w:p>
    <w:p w14:paraId="21E557ED" w14:textId="77777777" w:rsidR="00796916" w:rsidRPr="00E33403" w:rsidRDefault="00796916" w:rsidP="00796916">
      <w:r>
        <w:t>Write a function that implements a calculator that has the following functionalities:</w:t>
      </w:r>
    </w:p>
    <w:p w14:paraId="766AF496" w14:textId="77777777" w:rsidR="00796916" w:rsidRPr="009E6172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58FDBA3" wp14:editId="0AE9D7DB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6285D" w14:textId="77777777" w:rsidR="00796916" w:rsidRDefault="00796916" w:rsidP="00796916">
      <w:r>
        <w:t xml:space="preserve">When one of </w:t>
      </w:r>
      <w:r w:rsidRPr="007D2F26">
        <w:rPr>
          <w:b/>
        </w:rPr>
        <w:t xml:space="preserve">the buttons is clicked, </w:t>
      </w:r>
      <w:r>
        <w:rPr>
          <w:b/>
        </w:rPr>
        <w:t>its</w:t>
      </w:r>
      <w:r w:rsidRPr="007D2F26">
        <w:rPr>
          <w:b/>
        </w:rPr>
        <w:t xml:space="preserve"> value</w:t>
      </w:r>
      <w:r>
        <w:t xml:space="preserve"> should be shown in the "</w:t>
      </w:r>
      <w:r w:rsidRPr="00E33403">
        <w:rPr>
          <w:rStyle w:val="CodeChar"/>
        </w:rPr>
        <w:t>Expression</w:t>
      </w:r>
      <w:r>
        <w:t xml:space="preserve">" </w:t>
      </w:r>
      <w:r w:rsidRPr="007D2F26">
        <w:rPr>
          <w:b/>
        </w:rPr>
        <w:t>field</w:t>
      </w:r>
      <w:r>
        <w:t xml:space="preserve"> (</w:t>
      </w:r>
      <w:r w:rsidRPr="00E33403">
        <w:rPr>
          <w:rStyle w:val="CodeChar"/>
        </w:rPr>
        <w:t>#expressionOutput</w:t>
      </w:r>
      <w:r>
        <w:t>).</w:t>
      </w:r>
    </w:p>
    <w:p w14:paraId="38B733A7" w14:textId="77777777" w:rsidR="00796916" w:rsidRDefault="00796916" w:rsidP="00796916">
      <w:r>
        <w:t xml:space="preserve">For instance, if we click on the button with value </w:t>
      </w:r>
      <w:r w:rsidRPr="00E33403">
        <w:rPr>
          <w:rStyle w:val="CodeChar"/>
        </w:rPr>
        <w:t>9</w:t>
      </w:r>
      <w:r>
        <w:t>, the expected result should be:</w:t>
      </w:r>
    </w:p>
    <w:p w14:paraId="67456C87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480AA5A7" wp14:editId="5B81E13E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15D9E" w14:textId="77777777" w:rsidR="00796916" w:rsidRDefault="00796916" w:rsidP="00796916">
      <w:pPr>
        <w:rPr>
          <w:b/>
          <w:u w:val="single"/>
        </w:rPr>
      </w:pPr>
      <w:r>
        <w:t xml:space="preserve">If the </w:t>
      </w:r>
      <w:r w:rsidRPr="00E33403">
        <w:rPr>
          <w:b/>
        </w:rPr>
        <w:t xml:space="preserve">current </w:t>
      </w:r>
      <w:r w:rsidRPr="006051D6">
        <w:rPr>
          <w:rStyle w:val="CodeChar"/>
        </w:rPr>
        <w:t>Expression</w:t>
      </w:r>
      <w:r>
        <w:t xml:space="preserve"> field (</w:t>
      </w:r>
      <w:r w:rsidRPr="00E33403">
        <w:rPr>
          <w:rStyle w:val="CodeChar"/>
        </w:rPr>
        <w:t>#expresisonOutput</w:t>
      </w:r>
      <w:r>
        <w:t>) contains the whole math expression (</w:t>
      </w:r>
      <w:r w:rsidRPr="00125E33">
        <w:rPr>
          <w:b/>
        </w:rPr>
        <w:t>left operand</w:t>
      </w:r>
      <w:r>
        <w:t xml:space="preserve">, </w:t>
      </w:r>
      <w:r w:rsidRPr="00125E33">
        <w:rPr>
          <w:b/>
        </w:rPr>
        <w:t>operator</w:t>
      </w:r>
      <w:r>
        <w:t xml:space="preserve"> and </w:t>
      </w:r>
      <w:r w:rsidRPr="00125E33">
        <w:rPr>
          <w:b/>
        </w:rPr>
        <w:t>right operand</w:t>
      </w:r>
      <w:r>
        <w:t xml:space="preserve">: </w:t>
      </w:r>
      <w:r>
        <w:rPr>
          <w:b/>
          <w:u w:val="single"/>
        </w:rPr>
        <w:t>Example: 9</w:t>
      </w:r>
      <w:r w:rsidRPr="00125E33">
        <w:rPr>
          <w:b/>
          <w:u w:val="single"/>
        </w:rPr>
        <w:t xml:space="preserve"> + 2</w:t>
      </w:r>
      <w:r w:rsidRPr="006051D6">
        <w:t>)</w:t>
      </w:r>
      <w:r>
        <w:t xml:space="preserve">, the expected result should be:  </w:t>
      </w:r>
    </w:p>
    <w:p w14:paraId="4B5169CA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20AADEBE" wp14:editId="562FE2FB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439BC" w14:textId="77777777" w:rsidR="00796916" w:rsidRDefault="00796916" w:rsidP="00796916">
      <w:r>
        <w:t xml:space="preserve">When the </w:t>
      </w:r>
      <w:r w:rsidRPr="00125E33">
        <w:rPr>
          <w:b/>
        </w:rPr>
        <w:t>equal sign</w:t>
      </w:r>
      <w:r>
        <w:rPr>
          <w:b/>
        </w:rPr>
        <w:t xml:space="preserve"> "</w:t>
      </w:r>
      <w:r w:rsidRPr="006051D6">
        <w:rPr>
          <w:rStyle w:val="CodeChar"/>
        </w:rPr>
        <w:t>=</w:t>
      </w:r>
      <w:r>
        <w:rPr>
          <w:b/>
        </w:rPr>
        <w:t xml:space="preserve">" is pressed, the result of that expression </w:t>
      </w:r>
      <w:r>
        <w:t xml:space="preserve">should appear in the </w:t>
      </w:r>
      <w:r w:rsidRPr="006051D6">
        <w:rPr>
          <w:rStyle w:val="CodeChar"/>
        </w:rPr>
        <w:t>Result</w:t>
      </w:r>
      <w:r>
        <w:t xml:space="preserve"> field (</w:t>
      </w:r>
      <w:r w:rsidRPr="006051D6">
        <w:rPr>
          <w:rStyle w:val="CodeChar"/>
        </w:rPr>
        <w:t>#resultOutput</w:t>
      </w:r>
      <w:r>
        <w:t>)</w:t>
      </w:r>
    </w:p>
    <w:p w14:paraId="7337A27B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0623ADB9" wp14:editId="21CC5352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149F0" w14:textId="77777777" w:rsidR="00796916" w:rsidRDefault="00796916" w:rsidP="00796916">
      <w:r>
        <w:t>Otherwise, if we create an invalid expression such as "</w:t>
      </w:r>
      <w:r w:rsidRPr="00BB7404">
        <w:rPr>
          <w:rStyle w:val="CodeChar"/>
        </w:rPr>
        <w:t>99 +</w:t>
      </w:r>
      <w:r>
        <w:t>" (</w:t>
      </w:r>
      <w:r w:rsidRPr="00125E33">
        <w:rPr>
          <w:b/>
        </w:rPr>
        <w:t>without second/right operand</w:t>
      </w:r>
      <w:r>
        <w:t>) and we hit the equal sign "</w:t>
      </w:r>
      <w:r w:rsidRPr="00BB7404">
        <w:rPr>
          <w:rStyle w:val="CodeChar"/>
        </w:rPr>
        <w:t>=</w:t>
      </w:r>
      <w:r>
        <w:t>", the expected result should be:</w:t>
      </w:r>
    </w:p>
    <w:p w14:paraId="075E3C68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36A544B6" wp14:editId="7D49BE60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00872" w14:textId="77777777" w:rsidR="00796916" w:rsidRDefault="00796916" w:rsidP="00796916"/>
    <w:p w14:paraId="4490CCC3" w14:textId="77777777" w:rsidR="00796916" w:rsidRDefault="00796916" w:rsidP="00796916">
      <w:pPr>
        <w:rPr>
          <w:b/>
        </w:rPr>
      </w:pPr>
      <w:r>
        <w:t>The "</w:t>
      </w:r>
      <w:r w:rsidRPr="00BB7404">
        <w:rPr>
          <w:rStyle w:val="CodeChar"/>
        </w:rPr>
        <w:t>Clear</w:t>
      </w:r>
      <w:r>
        <w:t xml:space="preserve">" button should </w:t>
      </w:r>
      <w:r>
        <w:rPr>
          <w:b/>
        </w:rPr>
        <w:t xml:space="preserve">clear both </w:t>
      </w:r>
      <w:r w:rsidRPr="00BB7404">
        <w:rPr>
          <w:rStyle w:val="CodeChar"/>
        </w:rPr>
        <w:t>Expression</w:t>
      </w:r>
      <w:r>
        <w:rPr>
          <w:b/>
        </w:rPr>
        <w:t xml:space="preserve"> and </w:t>
      </w:r>
      <w:r w:rsidRPr="00BB7404">
        <w:rPr>
          <w:rStyle w:val="CodeChar"/>
        </w:rPr>
        <w:t>Result</w:t>
      </w:r>
      <w:r>
        <w:rPr>
          <w:b/>
        </w:rPr>
        <w:t xml:space="preserve"> fields (</w:t>
      </w:r>
      <w:r w:rsidRPr="00BB7404">
        <w:rPr>
          <w:rStyle w:val="CodeChar"/>
        </w:rPr>
        <w:t>#expressionOutput</w:t>
      </w:r>
      <w:r>
        <w:rPr>
          <w:b/>
        </w:rPr>
        <w:t xml:space="preserve"> </w:t>
      </w:r>
      <w:r w:rsidRPr="00BB7404">
        <w:t>and</w:t>
      </w:r>
      <w:r>
        <w:rPr>
          <w:b/>
        </w:rPr>
        <w:t xml:space="preserve"> </w:t>
      </w:r>
      <w:r w:rsidRPr="00BB7404">
        <w:rPr>
          <w:rStyle w:val="CodeChar"/>
        </w:rPr>
        <w:t>#resultOutput</w:t>
      </w:r>
      <w:r>
        <w:rPr>
          <w:b/>
        </w:rPr>
        <w:t>)</w:t>
      </w:r>
    </w:p>
    <w:p w14:paraId="020C3C65" w14:textId="77777777" w:rsidR="00796916" w:rsidRDefault="00796916" w:rsidP="00796916">
      <w:r>
        <w:t>For instance, if we have the following expression:</w:t>
      </w:r>
    </w:p>
    <w:p w14:paraId="2A75A338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111954ED" wp14:editId="13DBB8E1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35B7B" w14:textId="77777777" w:rsidR="00796916" w:rsidRDefault="00796916" w:rsidP="00796916">
      <w:r>
        <w:t>And we press "</w:t>
      </w:r>
      <w:r w:rsidRPr="00BB7404">
        <w:rPr>
          <w:rStyle w:val="CodeChar"/>
        </w:rPr>
        <w:t>Clear</w:t>
      </w:r>
      <w:r>
        <w:t>", the expected result should be:</w:t>
      </w:r>
    </w:p>
    <w:p w14:paraId="61D9811B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6F504CBA" wp14:editId="769C763A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AD9B9" w14:textId="77777777" w:rsidR="00796916" w:rsidRPr="00E52945" w:rsidRDefault="00796916" w:rsidP="00796916"/>
    <w:p w14:paraId="1CBF8426" w14:textId="77777777" w:rsidR="00796916" w:rsidRPr="00E52945" w:rsidRDefault="00796916" w:rsidP="00796916"/>
    <w:p w14:paraId="7A3D55AE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Order the names</w:t>
      </w:r>
    </w:p>
    <w:p w14:paraId="1E0CF70A" w14:textId="77777777" w:rsidR="00796916" w:rsidRPr="00BB7404" w:rsidRDefault="00796916" w:rsidP="00796916">
      <w:pPr>
        <w:ind w:left="357" w:hanging="357"/>
        <w:rPr>
          <w:b/>
          <w:noProof/>
        </w:rPr>
      </w:pPr>
      <w:r>
        <w:rPr>
          <w:noProof/>
        </w:rPr>
        <w:t>Write a</w:t>
      </w:r>
      <w:r>
        <w:rPr>
          <w:b/>
          <w:noProof/>
        </w:rPr>
        <w:t xml:space="preserve"> function</w:t>
      </w:r>
      <w:r w:rsidRPr="00BB7404">
        <w:rPr>
          <w:b/>
          <w:noProof/>
        </w:rPr>
        <w:t xml:space="preserve"> that orders </w:t>
      </w:r>
      <w:r>
        <w:rPr>
          <w:b/>
          <w:noProof/>
        </w:rPr>
        <w:t>names alphabetically</w:t>
      </w:r>
      <w:r w:rsidRPr="00BB7404">
        <w:rPr>
          <w:noProof/>
        </w:rPr>
        <w:t>.</w:t>
      </w:r>
    </w:p>
    <w:p w14:paraId="726DF3CD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0763F" wp14:editId="54752D5F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EF003" w14:textId="77777777" w:rsidR="00796916" w:rsidRPr="00BB7404" w:rsidRDefault="00796916" w:rsidP="00796916">
      <w:pPr>
        <w:ind w:left="357" w:hanging="357"/>
        <w:rPr>
          <w:noProof/>
        </w:rPr>
      </w:pPr>
      <w:r>
        <w:rPr>
          <w:noProof/>
        </w:rPr>
        <w:t>You will receive a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name of a student</w:t>
      </w:r>
      <w:r>
        <w:rPr>
          <w:b/>
          <w:noProof/>
        </w:rPr>
        <w:t xml:space="preserve"> as an input</w:t>
      </w:r>
      <w:r w:rsidRPr="00BB7404">
        <w:rPr>
          <w:noProof/>
        </w:rPr>
        <w:t>. When the "</w:t>
      </w:r>
      <w:r w:rsidRPr="00BB7404">
        <w:rPr>
          <w:rStyle w:val="CodeChar"/>
        </w:rPr>
        <w:t>Register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>
        <w:rPr>
          <w:noProof/>
        </w:rPr>
        <w:t>, you should</w:t>
      </w:r>
    </w:p>
    <w:p w14:paraId="46BA9CB3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add </w:t>
      </w:r>
      <w:r>
        <w:rPr>
          <w:noProof/>
        </w:rPr>
        <w:t>the given</w:t>
      </w:r>
      <w:r w:rsidRPr="00BB7404">
        <w:rPr>
          <w:noProof/>
        </w:rPr>
        <w:t xml:space="preserve"> student name in the SoftUni Database, while </w:t>
      </w:r>
      <w:r w:rsidRPr="00BB7404">
        <w:rPr>
          <w:b/>
          <w:noProof/>
        </w:rPr>
        <w:t>keeping</w:t>
      </w:r>
      <w:r w:rsidRPr="00BB7404">
        <w:rPr>
          <w:noProof/>
        </w:rPr>
        <w:t xml:space="preserve"> the </w:t>
      </w:r>
      <w:r w:rsidRPr="00BB7404">
        <w:rPr>
          <w:b/>
          <w:noProof/>
        </w:rPr>
        <w:t>alphabetial order</w:t>
      </w:r>
      <w:r w:rsidRPr="00BB7404">
        <w:rPr>
          <w:noProof/>
        </w:rPr>
        <w:t>.</w:t>
      </w:r>
    </w:p>
    <w:p w14:paraId="001A516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For instance, if we register </w:t>
      </w:r>
      <w:r w:rsidRPr="00BB7404">
        <w:rPr>
          <w:b/>
          <w:noProof/>
        </w:rPr>
        <w:t xml:space="preserve">David, </w:t>
      </w:r>
      <w:r w:rsidRPr="00BB7404">
        <w:rPr>
          <w:noProof/>
        </w:rPr>
        <w:t xml:space="preserve">his name should appear in the </w:t>
      </w:r>
      <w:r w:rsidRPr="00BB7404">
        <w:rPr>
          <w:b/>
          <w:noProof/>
        </w:rPr>
        <w:t>D</w:t>
      </w:r>
      <w:r w:rsidRPr="00BB7404">
        <w:rPr>
          <w:noProof/>
        </w:rPr>
        <w:t xml:space="preserve"> column.</w:t>
      </w:r>
    </w:p>
    <w:p w14:paraId="0CB09B42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E5A714D" wp14:editId="5EB95E0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0DC1C" w14:textId="77777777" w:rsidR="00796916" w:rsidRDefault="00796916" w:rsidP="00796916">
      <w:pPr>
        <w:rPr>
          <w:noProof/>
          <w:sz w:val="24"/>
          <w:szCs w:val="24"/>
        </w:rPr>
      </w:pPr>
    </w:p>
    <w:p w14:paraId="49492209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82DB3" wp14:editId="39DDDDA1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B985A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If you </w:t>
      </w:r>
      <w:r w:rsidRPr="00BB7404">
        <w:rPr>
          <w:b/>
          <w:noProof/>
        </w:rPr>
        <w:t>receive more than one name with the same starting letter</w:t>
      </w:r>
      <w:r w:rsidRPr="00BB7404">
        <w:rPr>
          <w:noProof/>
        </w:rPr>
        <w:t xml:space="preserve">, you should </w:t>
      </w:r>
      <w:r w:rsidRPr="00BB7404">
        <w:rPr>
          <w:b/>
          <w:noProof/>
        </w:rPr>
        <w:t>join all names</w:t>
      </w:r>
      <w:r w:rsidRPr="00BB7404">
        <w:rPr>
          <w:noProof/>
        </w:rPr>
        <w:t xml:space="preserve"> by</w:t>
      </w:r>
      <w:r>
        <w:rPr>
          <w:noProof/>
        </w:rPr>
        <w:t xml:space="preserve"> a </w:t>
      </w:r>
    </w:p>
    <w:p w14:paraId="7300697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comma and </w:t>
      </w:r>
      <w:r>
        <w:rPr>
          <w:noProof/>
        </w:rPr>
        <w:t xml:space="preserve">a </w:t>
      </w:r>
      <w:r w:rsidRPr="00BB7404">
        <w:rPr>
          <w:noProof/>
        </w:rPr>
        <w:t>space ("</w:t>
      </w:r>
      <w:r w:rsidRPr="00BB7404">
        <w:rPr>
          <w:rStyle w:val="CodeChar"/>
        </w:rPr>
        <w:t xml:space="preserve">, </w:t>
      </w:r>
      <w:r w:rsidRPr="00BB7404">
        <w:rPr>
          <w:noProof/>
        </w:rPr>
        <w:t>").</w:t>
      </w:r>
    </w:p>
    <w:p w14:paraId="71DA0F74" w14:textId="77777777" w:rsidR="00796916" w:rsidRDefault="00796916" w:rsidP="00796916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F8C4CC6" wp14:editId="1469EEE5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8B638" w14:textId="77777777" w:rsidR="00796916" w:rsidRPr="006F2C22" w:rsidRDefault="00796916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5B13BE8F" w14:textId="5B547384" w:rsidR="00530672" w:rsidRDefault="0035364F" w:rsidP="00530672">
      <w:pPr>
        <w:pStyle w:val="Heading2"/>
        <w:rPr>
          <w:noProof/>
        </w:rPr>
      </w:pPr>
      <w:r>
        <w:rPr>
          <w:noProof/>
        </w:rPr>
        <w:t>Table -</w:t>
      </w:r>
      <w:r w:rsidR="00530672">
        <w:rPr>
          <w:noProof/>
        </w:rPr>
        <w:t xml:space="preserve"> Search Engine</w:t>
      </w:r>
    </w:p>
    <w:p w14:paraId="1F825848" w14:textId="4A2CA85D" w:rsidR="00530672" w:rsidRPr="0035364F" w:rsidRDefault="0035364F" w:rsidP="00530672">
      <w:pPr>
        <w:ind w:left="357" w:hanging="357"/>
        <w:rPr>
          <w:noProof/>
        </w:rPr>
      </w:pPr>
      <w:r w:rsidRPr="0035364F">
        <w:rPr>
          <w:noProof/>
        </w:rPr>
        <w:t>Write a function</w:t>
      </w:r>
      <w:r w:rsidR="00530672" w:rsidRPr="0035364F">
        <w:rPr>
          <w:noProof/>
        </w:rPr>
        <w:t xml:space="preserve"> that </w:t>
      </w:r>
      <w:r w:rsidR="00530672" w:rsidRPr="0035364F">
        <w:rPr>
          <w:b/>
          <w:noProof/>
        </w:rPr>
        <w:t>searches</w:t>
      </w:r>
      <w:r w:rsidR="00530672" w:rsidRPr="0035364F">
        <w:rPr>
          <w:noProof/>
        </w:rPr>
        <w:t xml:space="preserve"> in a </w:t>
      </w:r>
      <w:r w:rsidR="00530672" w:rsidRPr="0035364F">
        <w:rPr>
          <w:b/>
          <w:noProof/>
        </w:rPr>
        <w:t>table</w:t>
      </w:r>
      <w:r w:rsidR="00530672" w:rsidRPr="0035364F">
        <w:rPr>
          <w:noProof/>
        </w:rPr>
        <w:t xml:space="preserve"> by given input.</w:t>
      </w:r>
    </w:p>
    <w:p w14:paraId="66817DF2" w14:textId="77777777" w:rsidR="00530672" w:rsidRDefault="00530672" w:rsidP="00530672">
      <w:pPr>
        <w:ind w:left="357" w:hanging="357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935235" wp14:editId="384BC1E8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9AB2C" w14:textId="78AF514E" w:rsidR="00530672" w:rsidRPr="0035364F" w:rsidRDefault="00530672" w:rsidP="00530672">
      <w:pPr>
        <w:rPr>
          <w:noProof/>
        </w:rPr>
      </w:pPr>
      <w:r w:rsidRPr="0035364F">
        <w:rPr>
          <w:noProof/>
        </w:rPr>
        <w:t>When the "</w:t>
      </w:r>
      <w:r w:rsidRPr="0035364F">
        <w:rPr>
          <w:b/>
          <w:noProof/>
        </w:rPr>
        <w:t>Search</w:t>
      </w:r>
      <w:r w:rsidRPr="0035364F">
        <w:rPr>
          <w:noProof/>
        </w:rPr>
        <w:t xml:space="preserve">" </w:t>
      </w:r>
      <w:r w:rsidRPr="0035364F">
        <w:rPr>
          <w:b/>
          <w:noProof/>
        </w:rPr>
        <w:t>button</w:t>
      </w:r>
      <w:r w:rsidRPr="0035364F">
        <w:rPr>
          <w:noProof/>
        </w:rPr>
        <w:t xml:space="preserve"> is </w:t>
      </w:r>
      <w:r w:rsidRPr="0035364F">
        <w:rPr>
          <w:b/>
          <w:noProof/>
        </w:rPr>
        <w:t>clicked</w:t>
      </w:r>
      <w:r w:rsidRPr="0035364F">
        <w:rPr>
          <w:noProof/>
        </w:rPr>
        <w:t xml:space="preserve">, go through all cells in </w:t>
      </w:r>
      <w:r w:rsidR="0035364F" w:rsidRPr="0035364F">
        <w:rPr>
          <w:noProof/>
        </w:rPr>
        <w:t>the</w:t>
      </w:r>
      <w:r w:rsidRPr="0035364F">
        <w:rPr>
          <w:noProof/>
        </w:rPr>
        <w:t xml:space="preserve"> table except for the first row (Student name, Student email and Student course) and check if the given input </w:t>
      </w:r>
      <w:r w:rsidR="0035364F" w:rsidRPr="0035364F">
        <w:rPr>
          <w:noProof/>
        </w:rPr>
        <w:t>has a match (check for both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full word</w:t>
      </w:r>
      <w:r w:rsidR="0035364F" w:rsidRPr="0035364F">
        <w:rPr>
          <w:b/>
          <w:noProof/>
        </w:rPr>
        <w:t>s</w:t>
      </w:r>
      <w:r w:rsidR="0035364F" w:rsidRPr="0035364F">
        <w:rPr>
          <w:noProof/>
        </w:rPr>
        <w:t xml:space="preserve"> and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single letter</w:t>
      </w:r>
      <w:r w:rsidR="0035364F" w:rsidRPr="0035364F">
        <w:rPr>
          <w:b/>
          <w:noProof/>
        </w:rPr>
        <w:t>s</w:t>
      </w:r>
      <w:r w:rsidRPr="0035364F">
        <w:rPr>
          <w:noProof/>
        </w:rPr>
        <w:t>).</w:t>
      </w:r>
    </w:p>
    <w:p w14:paraId="23B86CEF" w14:textId="54719AE5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If any of the rows contain the </w:t>
      </w:r>
      <w:r w:rsidR="0035364F" w:rsidRPr="0035364F">
        <w:rPr>
          <w:noProof/>
        </w:rPr>
        <w:t xml:space="preserve">submitted string, </w:t>
      </w:r>
      <w:r w:rsidRPr="0035364F">
        <w:rPr>
          <w:noProof/>
        </w:rPr>
        <w:t xml:space="preserve">add a </w:t>
      </w:r>
      <w:r w:rsidRPr="0035364F">
        <w:rPr>
          <w:rStyle w:val="CodeChar"/>
        </w:rPr>
        <w:t>select class</w:t>
      </w:r>
      <w:r w:rsidR="0035364F" w:rsidRPr="0035364F">
        <w:rPr>
          <w:rStyle w:val="CodeChar"/>
          <w:rFonts w:asciiTheme="minorHAnsi" w:hAnsiTheme="minorHAnsi" w:cstheme="minorHAnsi"/>
        </w:rPr>
        <w:t xml:space="preserve"> </w:t>
      </w:r>
      <w:r w:rsidR="0035364F" w:rsidRPr="0035364F">
        <w:rPr>
          <w:noProof/>
        </w:rPr>
        <w:t xml:space="preserve">to that row. Note that more than one row may contain the given string. </w:t>
      </w:r>
    </w:p>
    <w:p w14:paraId="7537DE45" w14:textId="7760BC02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Оtherwise, </w:t>
      </w:r>
      <w:r w:rsidR="0035364F" w:rsidRPr="0035364F">
        <w:rPr>
          <w:noProof/>
        </w:rPr>
        <w:t>if there is no match</w:t>
      </w:r>
      <w:r w:rsidRPr="0035364F">
        <w:rPr>
          <w:noProof/>
          <w:lang w:val="bg-BG"/>
        </w:rPr>
        <w:t xml:space="preserve">, </w:t>
      </w:r>
      <w:r w:rsidRPr="0035364F">
        <w:rPr>
          <w:b/>
          <w:noProof/>
          <w:u w:val="single"/>
        </w:rPr>
        <w:t>nothing should happen</w:t>
      </w:r>
      <w:r w:rsidRPr="0035364F">
        <w:rPr>
          <w:noProof/>
        </w:rPr>
        <w:t>.</w:t>
      </w:r>
    </w:p>
    <w:p w14:paraId="7B56E7E9" w14:textId="1819C87D" w:rsidR="00530672" w:rsidRPr="0035364F" w:rsidRDefault="00530672" w:rsidP="00530672">
      <w:pPr>
        <w:rPr>
          <w:noProof/>
          <w:lang w:val="bg-BG"/>
        </w:rPr>
      </w:pPr>
      <w:r w:rsidRPr="0035364F">
        <w:rPr>
          <w:b/>
          <w:noProof/>
        </w:rPr>
        <w:t>Note:</w:t>
      </w:r>
      <w:r w:rsidRPr="0035364F">
        <w:rPr>
          <w:noProof/>
        </w:rPr>
        <w:t xml:space="preserve"> After every search ("</w:t>
      </w:r>
      <w:r w:rsidRPr="0035364F">
        <w:rPr>
          <w:rStyle w:val="CodeChar"/>
        </w:rPr>
        <w:t>Search</w:t>
      </w:r>
      <w:r w:rsidRPr="0035364F">
        <w:rPr>
          <w:noProof/>
        </w:rPr>
        <w:t xml:space="preserve">" button is clicked), </w:t>
      </w:r>
      <w:r w:rsidRPr="0035364F">
        <w:rPr>
          <w:b/>
          <w:noProof/>
        </w:rPr>
        <w:t>clear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 xml:space="preserve">the input field </w:t>
      </w:r>
      <w:r w:rsidRPr="0035364F">
        <w:rPr>
          <w:noProof/>
        </w:rPr>
        <w:t xml:space="preserve">and </w:t>
      </w:r>
      <w:r w:rsidRPr="0035364F">
        <w:rPr>
          <w:b/>
          <w:noProof/>
        </w:rPr>
        <w:t>remove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all already selected classes</w:t>
      </w:r>
      <w:r w:rsidRPr="0035364F">
        <w:rPr>
          <w:noProof/>
        </w:rPr>
        <w:t xml:space="preserve"> (if </w:t>
      </w:r>
      <w:r w:rsidR="0035364F" w:rsidRPr="0035364F">
        <w:rPr>
          <w:noProof/>
        </w:rPr>
        <w:t>any</w:t>
      </w:r>
      <w:r w:rsidRPr="0035364F">
        <w:rPr>
          <w:noProof/>
        </w:rPr>
        <w:t xml:space="preserve">) from the </w:t>
      </w:r>
      <w:r w:rsidR="0035364F" w:rsidRPr="0035364F">
        <w:rPr>
          <w:noProof/>
        </w:rPr>
        <w:t>previous</w:t>
      </w:r>
      <w:r w:rsidRPr="0035364F">
        <w:rPr>
          <w:noProof/>
        </w:rPr>
        <w:t xml:space="preserve"> search,</w:t>
      </w:r>
      <w:r w:rsidRPr="0035364F">
        <w:rPr>
          <w:noProof/>
          <w:lang w:val="bg-BG"/>
        </w:rPr>
        <w:t xml:space="preserve"> in order for the </w:t>
      </w:r>
      <w:r w:rsidRPr="0035364F">
        <w:rPr>
          <w:b/>
          <w:noProof/>
          <w:lang w:val="bg-BG"/>
        </w:rPr>
        <w:t xml:space="preserve">new search </w:t>
      </w:r>
      <w:r w:rsidRPr="0035364F">
        <w:rPr>
          <w:noProof/>
          <w:lang w:val="bg-BG"/>
        </w:rPr>
        <w:t xml:space="preserve">to </w:t>
      </w:r>
      <w:r w:rsidR="0035364F" w:rsidRPr="0035364F">
        <w:rPr>
          <w:noProof/>
        </w:rPr>
        <w:t>contain</w:t>
      </w:r>
      <w:r w:rsidRPr="0035364F">
        <w:rPr>
          <w:noProof/>
          <w:lang w:val="bg-BG"/>
        </w:rPr>
        <w:t xml:space="preserve"> only the </w:t>
      </w:r>
      <w:r w:rsidRPr="0035364F">
        <w:rPr>
          <w:b/>
          <w:noProof/>
          <w:lang w:val="bg-BG"/>
        </w:rPr>
        <w:t>new result</w:t>
      </w:r>
      <w:r w:rsidRPr="0035364F">
        <w:rPr>
          <w:noProof/>
          <w:lang w:val="bg-BG"/>
        </w:rPr>
        <w:t>.</w:t>
      </w:r>
    </w:p>
    <w:p w14:paraId="500BD6BF" w14:textId="68A50AD1" w:rsidR="00530672" w:rsidRPr="00D40D52" w:rsidRDefault="00530672" w:rsidP="00530672">
      <w:r>
        <w:t xml:space="preserve">For instance, if we try to find </w:t>
      </w:r>
      <w:r w:rsidR="004C3056">
        <w:rPr>
          <w:b/>
        </w:rPr>
        <w:t>eva</w:t>
      </w:r>
      <w:r>
        <w:rPr>
          <w:b/>
        </w:rPr>
        <w:t>:</w:t>
      </w:r>
    </w:p>
    <w:p w14:paraId="713A3606" w14:textId="77777777" w:rsidR="00530672" w:rsidRDefault="00530672" w:rsidP="00530672">
      <w:r>
        <w:rPr>
          <w:noProof/>
        </w:rPr>
        <w:drawing>
          <wp:inline distT="0" distB="0" distL="0" distR="0" wp14:anchorId="15B64E3D" wp14:editId="36581E7D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77FCF" w14:textId="77777777" w:rsidR="00530672" w:rsidRDefault="00530672" w:rsidP="00530672">
      <w:r>
        <w:t>The result should be:</w:t>
      </w:r>
    </w:p>
    <w:p w14:paraId="292F1D50" w14:textId="77777777" w:rsidR="00530672" w:rsidRPr="006F2C22" w:rsidRDefault="00530672" w:rsidP="00530672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7BD009D" wp14:editId="745B835D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45C3C" w14:textId="20C73AFE" w:rsidR="00530672" w:rsidRPr="0035364F" w:rsidRDefault="0035364F" w:rsidP="00530672">
      <w:r>
        <w:t>I</w:t>
      </w:r>
      <w:r w:rsidR="00530672">
        <w:t xml:space="preserve">f we try to find all students </w:t>
      </w:r>
      <w:r w:rsidR="00530672" w:rsidRPr="00D40D52">
        <w:t xml:space="preserve">who have </w:t>
      </w:r>
      <w:r w:rsidR="004C3056">
        <w:t>email address</w:t>
      </w:r>
      <w:r>
        <w:t>es</w:t>
      </w:r>
      <w:r w:rsidR="004C3056">
        <w:t xml:space="preserve"> in </w:t>
      </w:r>
      <w:r w:rsidR="004C3056" w:rsidRPr="004C3056">
        <w:rPr>
          <w:b/>
        </w:rPr>
        <w:t>softuni</w:t>
      </w:r>
      <w:r w:rsidR="00530672" w:rsidRPr="00D40D52">
        <w:t xml:space="preserve"> </w:t>
      </w:r>
      <w:r w:rsidR="004C3056">
        <w:t>domain, the expected resul</w:t>
      </w:r>
      <w:r>
        <w:t>t</w:t>
      </w:r>
      <w:r w:rsidR="004C3056">
        <w:t xml:space="preserve"> should be:</w:t>
      </w:r>
    </w:p>
    <w:p w14:paraId="63D318ED" w14:textId="77777777" w:rsidR="00530672" w:rsidRDefault="00530672" w:rsidP="00530672">
      <w:r>
        <w:rPr>
          <w:noProof/>
        </w:rPr>
        <w:drawing>
          <wp:inline distT="0" distB="0" distL="0" distR="0" wp14:anchorId="724ADC47" wp14:editId="3330CCA8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392D" w14:textId="2FDC6B4E" w:rsidR="00530672" w:rsidRDefault="00530672" w:rsidP="00530672">
      <w:pPr>
        <w:rPr>
          <w:lang w:val="bg-BG"/>
        </w:rPr>
      </w:pPr>
    </w:p>
    <w:p w14:paraId="3C63A936" w14:textId="6667539A" w:rsidR="00F66480" w:rsidRDefault="00F66480" w:rsidP="00F66480">
      <w:pPr>
        <w:pStyle w:val="Heading2"/>
      </w:pPr>
      <w:r>
        <w:t>Shopping Cart</w:t>
      </w:r>
    </w:p>
    <w:p w14:paraId="279ABC47" w14:textId="77777777" w:rsidR="0035364F" w:rsidRDefault="00F66480" w:rsidP="00F66480">
      <w:r w:rsidRPr="0035364F">
        <w:t xml:space="preserve">You will be given some products that you should be able to add to your cart. Each product will have a </w:t>
      </w:r>
      <w:r w:rsidRPr="0035364F">
        <w:rPr>
          <w:rStyle w:val="CodeChar"/>
        </w:rPr>
        <w:t>name</w:t>
      </w:r>
      <w:r w:rsidRPr="0035364F">
        <w:rPr>
          <w:b/>
        </w:rPr>
        <w:t xml:space="preserve">, </w:t>
      </w:r>
      <w:r w:rsidRPr="0035364F">
        <w:rPr>
          <w:rStyle w:val="CodeChar"/>
        </w:rPr>
        <w:t>picture</w:t>
      </w:r>
      <w:r w:rsidRPr="0035364F">
        <w:rPr>
          <w:b/>
        </w:rPr>
        <w:t xml:space="preserve"> </w:t>
      </w:r>
      <w:r w:rsidRPr="00E33403">
        <w:t>and a</w:t>
      </w:r>
      <w:r w:rsidRPr="0035364F">
        <w:rPr>
          <w:b/>
        </w:rPr>
        <w:t xml:space="preserve"> </w:t>
      </w:r>
      <w:r w:rsidRPr="0035364F">
        <w:rPr>
          <w:rStyle w:val="CodeChar"/>
        </w:rPr>
        <w:t>price</w:t>
      </w:r>
      <w:r w:rsidRPr="0035364F">
        <w:t>.</w:t>
      </w:r>
    </w:p>
    <w:p w14:paraId="66B6394B" w14:textId="0A1493EB" w:rsidR="00174A46" w:rsidRDefault="00F66480" w:rsidP="00F66480">
      <w:r w:rsidRPr="0035364F">
        <w:t xml:space="preserve">When the </w:t>
      </w:r>
      <w:r w:rsidRPr="0035364F">
        <w:rPr>
          <w:rFonts w:ascii="Consolas" w:hAnsi="Consolas"/>
          <w:b/>
        </w:rPr>
        <w:t>"Add"</w:t>
      </w:r>
      <w:r w:rsidRPr="0035364F">
        <w:t xml:space="preserve"> </w:t>
      </w:r>
      <w:r w:rsidR="0035364F">
        <w:t xml:space="preserve">button </w:t>
      </w:r>
      <w:r w:rsidRPr="0035364F">
        <w:t xml:space="preserve">is clicked, </w:t>
      </w:r>
      <w:r w:rsidR="00E33403">
        <w:t>append</w:t>
      </w:r>
      <w:r w:rsidRPr="0035364F">
        <w:t xml:space="preserve"> the current product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  <w:r w:rsidRPr="0035364F">
        <w:rPr>
          <w:rFonts w:ascii="Consolas" w:hAnsi="Consolas"/>
          <w:b/>
        </w:rPr>
        <w:t>"Added {name} for {money} to the cart</w:t>
      </w:r>
      <w:r w:rsidR="006813BD">
        <w:rPr>
          <w:rFonts w:ascii="Consolas" w:hAnsi="Consolas"/>
          <w:b/>
        </w:rPr>
        <w:t>.\n</w:t>
      </w:r>
      <w:r w:rsidRPr="0035364F">
        <w:rPr>
          <w:rFonts w:ascii="Consolas" w:hAnsi="Consolas"/>
          <w:b/>
        </w:rPr>
        <w:t>"</w:t>
      </w:r>
      <w:r w:rsidRPr="0035364F">
        <w:t xml:space="preserve">. </w:t>
      </w:r>
    </w:p>
    <w:p w14:paraId="33D46E3A" w14:textId="391D347D" w:rsidR="00174A46" w:rsidRDefault="00F66480" w:rsidP="00F66480">
      <w:r w:rsidRPr="0035364F">
        <w:t xml:space="preserve">When the button </w:t>
      </w:r>
      <w:r w:rsidRPr="0035364F">
        <w:rPr>
          <w:rFonts w:ascii="Consolas" w:hAnsi="Consolas"/>
          <w:b/>
        </w:rPr>
        <w:t>"</w:t>
      </w:r>
      <w:r w:rsidR="004C3056" w:rsidRPr="0035364F">
        <w:rPr>
          <w:rFonts w:ascii="Consolas" w:hAnsi="Consolas"/>
          <w:b/>
        </w:rPr>
        <w:t>Checkout</w:t>
      </w:r>
      <w:r w:rsidRPr="0035364F">
        <w:rPr>
          <w:rFonts w:ascii="Consolas" w:hAnsi="Consolas"/>
          <w:b/>
        </w:rPr>
        <w:t>"</w:t>
      </w:r>
      <w:r w:rsidRPr="0035364F">
        <w:t xml:space="preserve"> is </w:t>
      </w:r>
      <w:r w:rsidR="00174A46">
        <w:t>clicked</w:t>
      </w:r>
      <w:r w:rsidRPr="0035364F">
        <w:t xml:space="preserve">, calculate the </w:t>
      </w:r>
      <w:r w:rsidRPr="0035364F">
        <w:rPr>
          <w:b/>
        </w:rPr>
        <w:t>total money</w:t>
      </w:r>
      <w:r w:rsidRPr="0035364F">
        <w:t xml:space="preserve"> that you need to pay for the products</w:t>
      </w:r>
      <w:r w:rsidRPr="0035364F">
        <w:rPr>
          <w:lang w:val="bg-BG"/>
        </w:rPr>
        <w:t xml:space="preserve"> </w:t>
      </w:r>
      <w:r w:rsidRPr="0035364F">
        <w:t xml:space="preserve">that are currently in your cart. </w:t>
      </w:r>
      <w:r w:rsidR="00174A46">
        <w:t>Append</w:t>
      </w:r>
      <w:r w:rsidRPr="0035364F">
        <w:t xml:space="preserve"> the result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</w:p>
    <w:p w14:paraId="4008C64D" w14:textId="6815D89E" w:rsidR="00174A46" w:rsidRPr="00174A46" w:rsidRDefault="00F66480" w:rsidP="00F66480">
      <w:r w:rsidRPr="0035364F">
        <w:rPr>
          <w:rFonts w:ascii="Consolas" w:hAnsi="Consolas"/>
          <w:b/>
        </w:rPr>
        <w:t>"You bought {list} for {totalPrice}."</w:t>
      </w:r>
    </w:p>
    <w:p w14:paraId="565F411A" w14:textId="5A7CB900" w:rsidR="00F66480" w:rsidRDefault="00F66480" w:rsidP="00F66480">
      <w:pPr>
        <w:rPr>
          <w:rFonts w:cstheme="minorHAnsi"/>
        </w:rPr>
      </w:pPr>
      <w:r w:rsidRPr="0035364F">
        <w:t xml:space="preserve">The list should contain only the </w:t>
      </w:r>
      <w:r w:rsidRPr="0035364F">
        <w:rPr>
          <w:b/>
        </w:rPr>
        <w:t xml:space="preserve">unique </w:t>
      </w:r>
      <w:r w:rsidRPr="00E33403">
        <w:rPr>
          <w:b/>
        </w:rPr>
        <w:t>products</w:t>
      </w:r>
      <w:r w:rsidR="00E33403">
        <w:t>, separated by</w:t>
      </w:r>
      <w:r w:rsidRPr="0035364F">
        <w:t xml:space="preserve"> </w:t>
      </w:r>
      <w:r w:rsidRPr="0035364F">
        <w:rPr>
          <w:rFonts w:ascii="Consolas" w:hAnsi="Consolas"/>
          <w:b/>
        </w:rPr>
        <w:t>", "</w:t>
      </w:r>
      <w:r w:rsidRPr="00E33403">
        <w:rPr>
          <w:rFonts w:cstheme="minorHAnsi"/>
        </w:rPr>
        <w:t xml:space="preserve">. </w:t>
      </w:r>
      <w:r w:rsidRPr="0035364F">
        <w:rPr>
          <w:rFonts w:cstheme="minorHAnsi"/>
        </w:rPr>
        <w:t>The total price should be rounded to the second decimal point.</w:t>
      </w:r>
    </w:p>
    <w:p w14:paraId="7DD220D2" w14:textId="5A047F16" w:rsidR="00D05739" w:rsidRDefault="00D05739" w:rsidP="00F66480">
      <w:pPr>
        <w:rPr>
          <w:rFonts w:cstheme="minorHAnsi"/>
        </w:rPr>
      </w:pPr>
      <w:r>
        <w:rPr>
          <w:rFonts w:cstheme="minorHAnsi"/>
        </w:rPr>
        <w:lastRenderedPageBreak/>
        <w:t>Also, after clicking over "</w:t>
      </w:r>
      <w:r w:rsidRPr="00D05739">
        <w:rPr>
          <w:rFonts w:ascii="Consolas" w:hAnsi="Consolas" w:cstheme="minorHAnsi"/>
          <w:b/>
        </w:rPr>
        <w:t>Checkout</w:t>
      </w:r>
      <w:r>
        <w:rPr>
          <w:rFonts w:cstheme="minorHAnsi"/>
        </w:rPr>
        <w:t xml:space="preserve">" and every from above is done you should </w:t>
      </w:r>
      <w:r w:rsidRPr="00D05739">
        <w:rPr>
          <w:rFonts w:cstheme="minorHAnsi"/>
          <w:b/>
        </w:rPr>
        <w:t>disable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all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buttons</w:t>
      </w:r>
      <w:r>
        <w:rPr>
          <w:rFonts w:cstheme="minorHAnsi"/>
        </w:rPr>
        <w:t xml:space="preserve">. (You </w:t>
      </w:r>
      <w:r w:rsidRPr="00D05739">
        <w:rPr>
          <w:rFonts w:cstheme="minorHAnsi"/>
          <w:b/>
        </w:rPr>
        <w:t>can</w:t>
      </w:r>
      <w:r>
        <w:rPr>
          <w:rFonts w:cstheme="minorHAnsi"/>
          <w:b/>
        </w:rPr>
        <w:t>'</w:t>
      </w:r>
      <w:r w:rsidRPr="00D05739">
        <w:rPr>
          <w:rFonts w:cstheme="minorHAnsi"/>
          <w:b/>
        </w:rPr>
        <w:t>t</w:t>
      </w:r>
      <w:r>
        <w:rPr>
          <w:rFonts w:cstheme="minorHAnsi"/>
        </w:rPr>
        <w:t xml:space="preserve"> </w:t>
      </w:r>
      <w:r w:rsidRPr="00D05739">
        <w:rPr>
          <w:rFonts w:cstheme="minorHAnsi"/>
        </w:rPr>
        <w:t>add products or checkout again</w:t>
      </w:r>
      <w:r>
        <w:rPr>
          <w:rFonts w:cstheme="minorHAnsi"/>
        </w:rPr>
        <w:t>, if once checkout button is clicked)</w:t>
      </w:r>
    </w:p>
    <w:p w14:paraId="1F515D09" w14:textId="77777777" w:rsidR="00F66480" w:rsidRDefault="00F66480" w:rsidP="00F66480">
      <w:pPr>
        <w:pStyle w:val="Heading3"/>
      </w:pPr>
      <w:r>
        <w:t>Examples</w:t>
      </w:r>
    </w:p>
    <w:p w14:paraId="0F6AECE7" w14:textId="77777777" w:rsidR="00F66480" w:rsidRDefault="00F66480" w:rsidP="005A7D78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40F0A1A" wp14:editId="7BC854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CD16" w14:textId="77777777" w:rsidR="00F66480" w:rsidRPr="006F2C22" w:rsidRDefault="00F66480" w:rsidP="00530672">
      <w:pPr>
        <w:rPr>
          <w:lang w:val="bg-BG"/>
        </w:rPr>
      </w:pPr>
    </w:p>
    <w:p w14:paraId="66E4170B" w14:textId="1AE086C4" w:rsidR="00CB16FF" w:rsidRPr="005A7D78" w:rsidRDefault="00F66480" w:rsidP="00CB16FF">
      <w:pPr>
        <w:pStyle w:val="Heading2"/>
      </w:pPr>
      <w:r>
        <w:t>Furniture</w:t>
      </w:r>
    </w:p>
    <w:p w14:paraId="72AFDA53" w14:textId="77777777" w:rsidR="00E33403" w:rsidRDefault="00F66480" w:rsidP="00F66480">
      <w:r w:rsidRPr="00E33403">
        <w:t xml:space="preserve">You will be given some furniture as an </w:t>
      </w:r>
      <w:r w:rsidRPr="00E33403">
        <w:rPr>
          <w:b/>
        </w:rPr>
        <w:t>array of objects</w:t>
      </w:r>
      <w:r w:rsidRPr="00E33403">
        <w:t xml:space="preserve">. Each object will have a </w:t>
      </w:r>
      <w:r w:rsidRPr="00E33403">
        <w:rPr>
          <w:rStyle w:val="CodeChar"/>
        </w:rPr>
        <w:t>name</w:t>
      </w:r>
      <w:r w:rsidRPr="00E33403">
        <w:t xml:space="preserve">, a </w:t>
      </w:r>
      <w:r w:rsidRPr="00E33403">
        <w:rPr>
          <w:rStyle w:val="CodeChar"/>
        </w:rPr>
        <w:t>price</w:t>
      </w:r>
      <w:r w:rsidRPr="00E33403">
        <w:t xml:space="preserve"> and a </w:t>
      </w:r>
      <w:r w:rsidRPr="00E33403">
        <w:rPr>
          <w:rStyle w:val="CodeChar"/>
        </w:rPr>
        <w:t>decoration factor</w:t>
      </w:r>
      <w:r w:rsidRPr="00E33403">
        <w:t xml:space="preserve">. </w:t>
      </w:r>
    </w:p>
    <w:p w14:paraId="6E946EF2" w14:textId="77777777" w:rsidR="00E33403" w:rsidRDefault="00F66480" w:rsidP="00F66480">
      <w:r w:rsidRPr="00E33403">
        <w:t xml:space="preserve">When </w:t>
      </w:r>
      <w:r w:rsidR="00E33403">
        <w:t>the</w:t>
      </w:r>
      <w:r w:rsidRPr="00E33403">
        <w:t xml:space="preserve"> </w:t>
      </w:r>
      <w:r w:rsidRPr="00E33403">
        <w:rPr>
          <w:rFonts w:ascii="Consolas" w:hAnsi="Consolas"/>
          <w:b/>
        </w:rPr>
        <w:t>"Generate"</w:t>
      </w:r>
      <w:r w:rsidR="00E33403" w:rsidRPr="00E33403">
        <w:rPr>
          <w:rFonts w:cstheme="minorHAnsi"/>
          <w:b/>
        </w:rPr>
        <w:t xml:space="preserve"> button is clicked</w:t>
      </w:r>
      <w:r w:rsidR="00D878DD" w:rsidRPr="00E33403">
        <w:t xml:space="preserve">, add a </w:t>
      </w:r>
      <w:r w:rsidR="00D878DD" w:rsidRPr="00E33403">
        <w:rPr>
          <w:b/>
        </w:rPr>
        <w:t xml:space="preserve">new row to the table </w:t>
      </w:r>
      <w:r w:rsidRPr="00E33403">
        <w:t xml:space="preserve">for each piece of furniture with </w:t>
      </w:r>
      <w:r w:rsidR="00D878DD" w:rsidRPr="00E33403">
        <w:rPr>
          <w:rStyle w:val="CodeChar"/>
        </w:rPr>
        <w:t>image</w:t>
      </w:r>
      <w:r w:rsidRPr="00E33403">
        <w:rPr>
          <w:b/>
        </w:rPr>
        <w:t xml:space="preserve">, </w:t>
      </w:r>
      <w:r w:rsidRPr="00E33403">
        <w:rPr>
          <w:rStyle w:val="CodeChar"/>
        </w:rPr>
        <w:t>name</w:t>
      </w:r>
      <w:r w:rsidRPr="00E33403">
        <w:rPr>
          <w:b/>
        </w:rPr>
        <w:t xml:space="preserve">, </w:t>
      </w:r>
      <w:r w:rsidRPr="00E33403">
        <w:rPr>
          <w:rStyle w:val="CodeChar"/>
        </w:rPr>
        <w:t>price</w:t>
      </w:r>
      <w:r w:rsidRPr="00E33403">
        <w:t xml:space="preserve"> and </w:t>
      </w:r>
      <w:r w:rsidRPr="00E33403">
        <w:rPr>
          <w:rStyle w:val="CodeChar"/>
        </w:rPr>
        <w:t>decoration factor</w:t>
      </w:r>
      <w:r w:rsidRPr="00E33403">
        <w:rPr>
          <w:b/>
        </w:rPr>
        <w:t xml:space="preserve"> </w:t>
      </w:r>
      <w:r w:rsidRPr="00E33403">
        <w:t xml:space="preserve">(code example below). </w:t>
      </w:r>
    </w:p>
    <w:p w14:paraId="05DEE550" w14:textId="5B5D4907" w:rsidR="00E33403" w:rsidRDefault="00E33403" w:rsidP="00F66480">
      <w:pPr>
        <w:rPr>
          <w:rFonts w:cstheme="minorHAnsi"/>
        </w:rPr>
      </w:pPr>
      <w:r>
        <w:t>W</w:t>
      </w:r>
      <w:r w:rsidR="00F66480" w:rsidRPr="00E33403">
        <w:t xml:space="preserve">hen the </w:t>
      </w:r>
      <w:r w:rsidR="00F66480" w:rsidRPr="00E33403">
        <w:rPr>
          <w:b/>
        </w:rPr>
        <w:t>"</w:t>
      </w:r>
      <w:r w:rsidR="00F66480" w:rsidRPr="00E33403">
        <w:rPr>
          <w:rStyle w:val="CodeChar"/>
        </w:rPr>
        <w:t>Buy</w:t>
      </w:r>
      <w:r w:rsidR="00F66480" w:rsidRPr="00E33403">
        <w:rPr>
          <w:b/>
        </w:rPr>
        <w:t>"</w:t>
      </w:r>
      <w:r w:rsidR="00F66480" w:rsidRPr="00E33403">
        <w:t xml:space="preserve"> button is clicked, get all </w:t>
      </w:r>
      <w:r w:rsidR="00F66480" w:rsidRPr="00E33403">
        <w:rPr>
          <w:b/>
        </w:rPr>
        <w:t>checkboxes that are marked</w:t>
      </w:r>
      <w:r w:rsidR="00F66480" w:rsidRPr="00E33403">
        <w:t xml:space="preserve"> and show in the </w:t>
      </w:r>
      <w:r w:rsidR="00F66480" w:rsidRPr="00E33403">
        <w:rPr>
          <w:rStyle w:val="CodeChar"/>
        </w:rPr>
        <w:t>result textbox</w:t>
      </w:r>
      <w:r w:rsidR="00F66480" w:rsidRPr="00E33403">
        <w:t xml:space="preserve"> the </w:t>
      </w:r>
      <w:r w:rsidR="00F66480" w:rsidRPr="00E33403">
        <w:rPr>
          <w:b/>
        </w:rPr>
        <w:t>names</w:t>
      </w:r>
      <w:r w:rsidR="00F66480" w:rsidRPr="00E33403">
        <w:t xml:space="preserve"> of the piece of furniture that </w:t>
      </w:r>
      <w:r w:rsidR="00F66480" w:rsidRPr="00E33403">
        <w:rPr>
          <w:b/>
        </w:rPr>
        <w:t>were checked</w:t>
      </w:r>
      <w:r w:rsidR="00F66480" w:rsidRPr="00E33403">
        <w:t>, separated by a</w:t>
      </w:r>
      <w:r w:rsidR="00010E8B">
        <w:rPr>
          <w:lang w:val="bg-BG"/>
        </w:rPr>
        <w:t xml:space="preserve"> </w:t>
      </w:r>
      <w:r w:rsidR="00010E8B" w:rsidRPr="00153A47">
        <w:rPr>
          <w:b/>
        </w:rPr>
        <w:t>comma</w:t>
      </w:r>
      <w:r w:rsidR="00010E8B">
        <w:t xml:space="preserve"> and</w:t>
      </w:r>
      <w:r w:rsidR="00F66480" w:rsidRPr="00E33403">
        <w:t xml:space="preserve"> </w:t>
      </w:r>
      <w:r w:rsidRPr="00153A47">
        <w:rPr>
          <w:b/>
        </w:rPr>
        <w:t>single</w:t>
      </w:r>
      <w:r>
        <w:t xml:space="preserve"> </w:t>
      </w:r>
      <w:r w:rsidR="00F66480" w:rsidRPr="00153A47">
        <w:rPr>
          <w:b/>
        </w:rPr>
        <w:t>space</w:t>
      </w:r>
      <w:r w:rsidR="00153A47">
        <w:t xml:space="preserve"> </w:t>
      </w:r>
      <w:r w:rsidR="00F66480" w:rsidRPr="00E33403">
        <w:t>(</w:t>
      </w:r>
      <w:r w:rsidR="00F66480" w:rsidRPr="00E33403">
        <w:rPr>
          <w:rFonts w:ascii="Consolas" w:hAnsi="Consolas"/>
          <w:b/>
        </w:rPr>
        <w:t>"</w:t>
      </w:r>
      <w:r w:rsidR="006F7446">
        <w:rPr>
          <w:rFonts w:ascii="Consolas" w:hAnsi="Consolas"/>
          <w:b/>
        </w:rPr>
        <w:t>,</w:t>
      </w:r>
      <w:r w:rsidR="00F66480" w:rsidRPr="00E33403">
        <w:rPr>
          <w:rFonts w:ascii="Consolas" w:hAnsi="Consolas"/>
          <w:b/>
        </w:rPr>
        <w:t xml:space="preserve"> "</w:t>
      </w:r>
      <w:r w:rsidR="00F66480" w:rsidRPr="00E33403">
        <w:t xml:space="preserve">) in the </w:t>
      </w:r>
      <w:r>
        <w:t xml:space="preserve">following </w:t>
      </w:r>
      <w:r w:rsidR="00F66480" w:rsidRPr="00E33403">
        <w:t xml:space="preserve">format: </w:t>
      </w:r>
      <w:r w:rsidR="00F66480" w:rsidRPr="00E33403">
        <w:rPr>
          <w:rFonts w:ascii="Consolas" w:hAnsi="Consolas"/>
          <w:b/>
        </w:rPr>
        <w:t>"Bought furniture: {furniture1} {furniture2}…"</w:t>
      </w:r>
      <w:r w:rsidR="00F66480" w:rsidRPr="00E33403">
        <w:rPr>
          <w:rFonts w:cstheme="minorHAnsi"/>
        </w:rPr>
        <w:t>.</w:t>
      </w:r>
    </w:p>
    <w:p w14:paraId="02F94507" w14:textId="0F161A09" w:rsidR="00F66480" w:rsidRDefault="00F66480" w:rsidP="00F66480">
      <w:pPr>
        <w:rPr>
          <w:rFonts w:ascii="Consolas" w:hAnsi="Consolas" w:cstheme="minorHAnsi"/>
          <w:b/>
        </w:rPr>
      </w:pPr>
      <w:r w:rsidRPr="00E33403">
        <w:rPr>
          <w:rFonts w:cstheme="minorHAnsi"/>
        </w:rPr>
        <w:t xml:space="preserve">On the next line, print the total price in format: </w:t>
      </w:r>
      <w:r w:rsidRPr="00E33403">
        <w:rPr>
          <w:rFonts w:ascii="Consolas" w:hAnsi="Consolas" w:cstheme="minorHAnsi"/>
          <w:b/>
        </w:rPr>
        <w:t>"Total price: {totalPrice}"</w:t>
      </w:r>
      <w:r w:rsidRPr="00E33403">
        <w:rPr>
          <w:rFonts w:cstheme="minorHAnsi"/>
        </w:rPr>
        <w:t xml:space="preserve"> (formatted to the second decimal</w:t>
      </w:r>
      <w:r w:rsidR="00E0012F">
        <w:rPr>
          <w:rFonts w:cstheme="minorHAnsi"/>
        </w:rPr>
        <w:t xml:space="preserve"> </w:t>
      </w:r>
      <w:r w:rsidR="00E33403">
        <w:rPr>
          <w:rFonts w:cstheme="minorHAnsi"/>
        </w:rPr>
        <w:t>point</w:t>
      </w:r>
      <w:r w:rsidRPr="00E33403">
        <w:rPr>
          <w:rFonts w:cstheme="minorHAnsi"/>
        </w:rPr>
        <w:t xml:space="preserve">). </w:t>
      </w:r>
      <w:r w:rsidR="00E33403">
        <w:rPr>
          <w:rFonts w:cstheme="minorHAnsi"/>
        </w:rPr>
        <w:t>F</w:t>
      </w:r>
      <w:r w:rsidRPr="00E33403">
        <w:rPr>
          <w:rFonts w:cstheme="minorHAnsi"/>
        </w:rPr>
        <w:t xml:space="preserve">inally, print the average decoration factor in the format: </w:t>
      </w:r>
      <w:r w:rsidRPr="00E33403">
        <w:rPr>
          <w:rFonts w:ascii="Consolas" w:hAnsi="Consolas" w:cstheme="minorHAnsi"/>
          <w:b/>
        </w:rPr>
        <w:t>"Average decoration factor: {decFactor}"</w:t>
      </w:r>
    </w:p>
    <w:p w14:paraId="019A2E8D" w14:textId="77777777" w:rsidR="000C41F7" w:rsidRDefault="000C41F7" w:rsidP="00F66480">
      <w:pPr>
        <w:rPr>
          <w:rFonts w:ascii="Consolas" w:hAnsi="Consolas" w:cstheme="minorHAnsi"/>
          <w:b/>
        </w:rPr>
      </w:pPr>
    </w:p>
    <w:p w14:paraId="2E255BFE" w14:textId="58534F4D" w:rsidR="000C41F7" w:rsidRDefault="00E0012F" w:rsidP="000C41F7">
      <w:pPr>
        <w:pStyle w:val="Heading3"/>
      </w:pPr>
      <w:r>
        <w:t>Input Example</w:t>
      </w:r>
    </w:p>
    <w:p w14:paraId="15F6A5CC" w14:textId="32DD501D" w:rsidR="000C41F7" w:rsidRPr="000C41F7" w:rsidRDefault="000C41F7" w:rsidP="00450433">
      <w:pPr>
        <w:ind w:left="720"/>
        <w:rPr>
          <w:rFonts w:ascii="Consolas" w:hAnsi="Consolas"/>
          <w:b/>
        </w:rPr>
      </w:pPr>
      <w:r w:rsidRPr="000C41F7">
        <w:rPr>
          <w:rFonts w:ascii="Consolas" w:hAnsi="Consolas"/>
          <w:b/>
        </w:rPr>
        <w:t>[{"name": "Sofa", "img": "https://res.cloudinary.com/maisonsdumonde/image/upload/q_auto,f_auto/w</w:t>
      </w:r>
      <w:r w:rsidRPr="000C41F7">
        <w:rPr>
          <w:rFonts w:ascii="Consolas" w:hAnsi="Consolas"/>
          <w:b/>
        </w:rPr>
        <w:lastRenderedPageBreak/>
        <w:t>_200/img/grey-3-seater-sofa-bed-200-13-0-175521_9.jpg", "price": 150, "decFactor": 1.2}]</w:t>
      </w:r>
    </w:p>
    <w:p w14:paraId="2FD9C256" w14:textId="5E0F76CF" w:rsidR="00F66480" w:rsidRDefault="00F66480" w:rsidP="00F66480">
      <w:pPr>
        <w:pStyle w:val="Heading3"/>
      </w:pPr>
      <w:r>
        <w:t>Examples</w:t>
      </w:r>
    </w:p>
    <w:p w14:paraId="500117D6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0DE4940" wp14:editId="6EDDAF9D">
            <wp:extent cx="5987562" cy="4449124"/>
            <wp:effectExtent l="19050" t="19050" r="13335" b="2794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5F3B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C21175E" wp14:editId="0DE4DBB6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F7813" w14:textId="77777777" w:rsidR="00D90E19" w:rsidRPr="0056156C" w:rsidRDefault="00D90E19" w:rsidP="00D90E19">
      <w:pPr>
        <w:ind w:left="357" w:hanging="357"/>
        <w:rPr>
          <w:noProof/>
          <w:sz w:val="24"/>
          <w:szCs w:val="24"/>
        </w:rPr>
      </w:pPr>
    </w:p>
    <w:p w14:paraId="48EE74F3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Cards</w:t>
      </w:r>
    </w:p>
    <w:p w14:paraId="7F096E08" w14:textId="77777777" w:rsidR="00796916" w:rsidRPr="00C01AF2" w:rsidRDefault="00796916" w:rsidP="00796916">
      <w:pPr>
        <w:ind w:left="357" w:hanging="357"/>
        <w:rPr>
          <w:noProof/>
        </w:rPr>
      </w:pPr>
      <w:r w:rsidRPr="00C01AF2">
        <w:rPr>
          <w:noProof/>
        </w:rPr>
        <w:t>Write</w:t>
      </w:r>
      <w:r w:rsidRPr="00C01AF2">
        <w:rPr>
          <w:b/>
          <w:noProof/>
        </w:rPr>
        <w:t xml:space="preserve"> a function</w:t>
      </w:r>
      <w:r w:rsidRPr="00C01AF2">
        <w:rPr>
          <w:noProof/>
        </w:rPr>
        <w:t xml:space="preserve"> which </w:t>
      </w:r>
      <w:r w:rsidRPr="00C01AF2">
        <w:rPr>
          <w:b/>
          <w:noProof/>
        </w:rPr>
        <w:t>checks cards</w:t>
      </w:r>
      <w:r w:rsidRPr="00C01AF2">
        <w:rPr>
          <w:noProof/>
        </w:rPr>
        <w:t xml:space="preserve">, shows which one </w:t>
      </w:r>
      <w:r w:rsidRPr="00C01AF2">
        <w:rPr>
          <w:b/>
          <w:noProof/>
        </w:rPr>
        <w:t>is greater</w:t>
      </w:r>
      <w:r w:rsidRPr="00C01AF2">
        <w:rPr>
          <w:noProof/>
        </w:rPr>
        <w:t xml:space="preserve"> and </w:t>
      </w:r>
      <w:r w:rsidRPr="00C01AF2">
        <w:rPr>
          <w:b/>
          <w:noProof/>
        </w:rPr>
        <w:t>keeps history of all hands</w:t>
      </w:r>
      <w:r w:rsidRPr="00C01AF2">
        <w:rPr>
          <w:noProof/>
        </w:rPr>
        <w:t>.</w:t>
      </w:r>
    </w:p>
    <w:p w14:paraId="27CF2E5B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69BD9D50" wp14:editId="2A48FBB4">
            <wp:extent cx="4991100" cy="2826818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21FDD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4CECE29C" wp14:editId="36BE59AF">
            <wp:extent cx="2789686" cy="3337560"/>
            <wp:effectExtent l="19050" t="19050" r="107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D5413" w14:textId="77777777" w:rsidR="00796916" w:rsidRDefault="00796916" w:rsidP="00796916">
      <w:pPr>
        <w:rPr>
          <w:b/>
        </w:rPr>
      </w:pPr>
      <w:r>
        <w:rPr>
          <w:b/>
        </w:rPr>
        <w:t>Firstly, a</w:t>
      </w:r>
      <w:r w:rsidRPr="00555EE6">
        <w:rPr>
          <w:b/>
        </w:rPr>
        <w:t>dd</w:t>
      </w:r>
      <w:r>
        <w:t xml:space="preserve"> </w:t>
      </w:r>
      <w:r>
        <w:rPr>
          <w:b/>
        </w:rPr>
        <w:t>click events</w:t>
      </w:r>
      <w:r>
        <w:t xml:space="preserve"> to </w:t>
      </w:r>
      <w:r w:rsidRPr="00555EE6">
        <w:rPr>
          <w:b/>
        </w:rPr>
        <w:t>all cards</w:t>
      </w:r>
      <w:r>
        <w:t xml:space="preserve">. </w:t>
      </w:r>
      <w:r w:rsidRPr="00C01AF2">
        <w:t>W</w:t>
      </w:r>
      <w:r>
        <w:t>hen one of the cards is clicked, the current background card must be changed with the "</w:t>
      </w:r>
      <w:r w:rsidRPr="00D23DEE">
        <w:rPr>
          <w:rStyle w:val="CodeChar"/>
        </w:rPr>
        <w:t>whiteCard.jpg</w:t>
      </w:r>
      <w:r>
        <w:t>" picture (it is given in the skeleton)</w:t>
      </w:r>
      <w:r w:rsidRPr="00F83012">
        <w:t xml:space="preserve"> and</w:t>
      </w:r>
      <w:r>
        <w:t xml:space="preserve"> the </w:t>
      </w:r>
      <w:r w:rsidRPr="000A01BF">
        <w:rPr>
          <w:b/>
        </w:rPr>
        <w:t xml:space="preserve">card </w:t>
      </w:r>
      <w:r>
        <w:rPr>
          <w:b/>
        </w:rPr>
        <w:t>name should be appended</w:t>
      </w:r>
      <w:r>
        <w:t xml:space="preserve"> to one of the </w:t>
      </w:r>
      <w:r w:rsidRPr="00106D77">
        <w:rPr>
          <w:rStyle w:val="CodeChar"/>
        </w:rPr>
        <w:t>span</w:t>
      </w:r>
      <w:r w:rsidRPr="000A01BF">
        <w:rPr>
          <w:b/>
        </w:rPr>
        <w:t xml:space="preserve"> </w:t>
      </w:r>
      <w:r w:rsidRPr="00106D77">
        <w:t>elements</w:t>
      </w:r>
      <w:r>
        <w:rPr>
          <w:b/>
        </w:rPr>
        <w:t xml:space="preserve"> </w:t>
      </w:r>
      <w:r>
        <w:t>in</w:t>
      </w:r>
      <w:r>
        <w:rPr>
          <w:b/>
        </w:rPr>
        <w:t xml:space="preserve"> </w:t>
      </w:r>
      <w:r w:rsidRPr="00106D77">
        <w:t>the</w:t>
      </w:r>
      <w:r>
        <w:rPr>
          <w:b/>
        </w:rPr>
        <w:t xml:space="preserve"> </w:t>
      </w:r>
      <w:r w:rsidRPr="00106D77">
        <w:rPr>
          <w:rStyle w:val="CodeChar"/>
        </w:rPr>
        <w:t>div</w:t>
      </w:r>
      <w:r>
        <w:rPr>
          <w:b/>
        </w:rPr>
        <w:t xml:space="preserve"> </w:t>
      </w:r>
      <w:r w:rsidRPr="00106D77">
        <w:t>with</w:t>
      </w:r>
      <w:r>
        <w:rPr>
          <w:b/>
        </w:rPr>
        <w:t xml:space="preserve"> </w:t>
      </w:r>
      <w:r w:rsidRPr="00106D77">
        <w:rPr>
          <w:rStyle w:val="CodeChar"/>
        </w:rPr>
        <w:t>id</w:t>
      </w:r>
      <w:r>
        <w:rPr>
          <w:b/>
        </w:rPr>
        <w:t>="</w:t>
      </w:r>
      <w:r w:rsidRPr="00106D77">
        <w:rPr>
          <w:rStyle w:val="CodeChar"/>
        </w:rPr>
        <w:t>result</w:t>
      </w:r>
      <w:r>
        <w:rPr>
          <w:rStyle w:val="CodeChar"/>
        </w:rPr>
        <w:t>"</w:t>
      </w:r>
      <w:r w:rsidRPr="00F83012">
        <w:rPr>
          <w:rFonts w:cstheme="minorHAnsi"/>
          <w:b/>
        </w:rPr>
        <w:t>.</w:t>
      </w:r>
      <w:r>
        <w:rPr>
          <w:b/>
        </w:rPr>
        <w:t xml:space="preserve"> </w:t>
      </w:r>
    </w:p>
    <w:p w14:paraId="7C8F413A" w14:textId="77777777" w:rsidR="00796916" w:rsidRDefault="00796916" w:rsidP="00796916">
      <w:r w:rsidRPr="00D04A0A">
        <w:t xml:space="preserve">If a card </w:t>
      </w:r>
      <w:r w:rsidRPr="00D04A0A">
        <w:rPr>
          <w:b/>
        </w:rPr>
        <w:t>from the top side</w:t>
      </w:r>
      <w:r w:rsidRPr="00D04A0A">
        <w:t xml:space="preserve"> is </w:t>
      </w:r>
      <w:r w:rsidRPr="00D04A0A">
        <w:rPr>
          <w:b/>
        </w:rPr>
        <w:t>clicked</w:t>
      </w:r>
      <w:r w:rsidRPr="00D04A0A">
        <w:t>,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 xml:space="preserve">the </w:t>
      </w:r>
      <w:r w:rsidRPr="005F2798">
        <w:rPr>
          <w:b/>
        </w:rPr>
        <w:t>card name</w:t>
      </w:r>
      <w:r>
        <w:t xml:space="preserve"> to </w:t>
      </w:r>
      <w:r w:rsidRPr="004F65FF">
        <w:t xml:space="preserve">the </w:t>
      </w:r>
      <w:r w:rsidRPr="005F2798">
        <w:rPr>
          <w:b/>
        </w:rPr>
        <w:t xml:space="preserve">left </w:t>
      </w:r>
      <w:r w:rsidRPr="004F65FF">
        <w:rPr>
          <w:rStyle w:val="CodeChar"/>
        </w:rPr>
        <w:t>span</w:t>
      </w:r>
      <w:r>
        <w:t xml:space="preserve"> (first empty </w:t>
      </w:r>
      <w:r w:rsidRPr="004F65FF">
        <w:rPr>
          <w:rStyle w:val="CodeChar"/>
        </w:rPr>
        <w:t>span</w:t>
      </w:r>
      <w:r>
        <w:t xml:space="preserve">), otherwise </w:t>
      </w:r>
      <w:r w:rsidRPr="005F2798">
        <w:rPr>
          <w:b/>
        </w:rPr>
        <w:t>append</w:t>
      </w:r>
      <w:r>
        <w:t xml:space="preserve"> </w:t>
      </w:r>
      <w:r w:rsidRPr="004F65FF">
        <w:t>the</w:t>
      </w:r>
      <w:r>
        <w:t xml:space="preserve"> </w:t>
      </w:r>
      <w:r w:rsidRPr="004F65FF">
        <w:t>card</w:t>
      </w:r>
      <w:r w:rsidRPr="005F2798">
        <w:rPr>
          <w:b/>
        </w:rPr>
        <w:t xml:space="preserve"> name</w:t>
      </w:r>
      <w:r>
        <w:t xml:space="preserve"> to </w:t>
      </w:r>
      <w:r w:rsidRPr="004F65FF">
        <w:t>the</w:t>
      </w:r>
      <w:r w:rsidRPr="005F2798">
        <w:rPr>
          <w:b/>
        </w:rPr>
        <w:t xml:space="preserve"> right </w:t>
      </w:r>
      <w:r w:rsidRPr="004F65FF">
        <w:rPr>
          <w:rStyle w:val="CodeChar"/>
        </w:rPr>
        <w:t>span</w:t>
      </w:r>
      <w:r>
        <w:t xml:space="preserve"> (second/last </w:t>
      </w:r>
      <w:r w:rsidRPr="004F65FF">
        <w:rPr>
          <w:rStyle w:val="CodeChar"/>
        </w:rPr>
        <w:t>span</w:t>
      </w:r>
      <w:r>
        <w:t>).</w:t>
      </w:r>
    </w:p>
    <w:p w14:paraId="1EC65698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3F834E57" wp14:editId="2B612930">
            <wp:extent cx="5208212" cy="2857500"/>
            <wp:effectExtent l="19050" t="19050" r="120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4B6E6" w14:textId="77777777" w:rsidR="00796916" w:rsidRPr="000A01BF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4975D826" wp14:editId="48F20F1C">
            <wp:extent cx="5210175" cy="3114736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95970" w14:textId="77777777" w:rsidR="00796916" w:rsidRPr="00F35A27" w:rsidRDefault="00796916" w:rsidP="00796916">
      <w:r>
        <w:t xml:space="preserve">When </w:t>
      </w:r>
      <w:r w:rsidRPr="00F35A27">
        <w:rPr>
          <w:b/>
        </w:rPr>
        <w:t>card</w:t>
      </w:r>
      <w:r>
        <w:rPr>
          <w:b/>
        </w:rPr>
        <w:t>s</w:t>
      </w:r>
      <w:r>
        <w:t xml:space="preserve"> from </w:t>
      </w:r>
      <w:r w:rsidRPr="00F35A27">
        <w:rPr>
          <w:b/>
        </w:rPr>
        <w:t>both sides</w:t>
      </w:r>
      <w:r>
        <w:t xml:space="preserve"> </w:t>
      </w:r>
      <w:r>
        <w:rPr>
          <w:b/>
        </w:rPr>
        <w:t>are</w:t>
      </w:r>
      <w:r w:rsidRPr="00F35A27">
        <w:rPr>
          <w:b/>
        </w:rPr>
        <w:t xml:space="preserve"> selected</w:t>
      </w:r>
      <w:r>
        <w:rPr>
          <w:b/>
        </w:rPr>
        <w:t>,</w:t>
      </w:r>
      <w:r>
        <w:t xml:space="preserve"> </w:t>
      </w:r>
      <w:r w:rsidRPr="00F35A27">
        <w:rPr>
          <w:b/>
        </w:rPr>
        <w:t>check</w:t>
      </w:r>
      <w:r>
        <w:t xml:space="preserve"> which one is </w:t>
      </w:r>
      <w:r w:rsidRPr="00F35A27">
        <w:rPr>
          <w:b/>
        </w:rPr>
        <w:t>greater</w:t>
      </w:r>
      <w:r>
        <w:t>. The</w:t>
      </w:r>
      <w:r>
        <w:rPr>
          <w:lang w:val="bg-BG"/>
        </w:rPr>
        <w:t xml:space="preserve"> greater </w:t>
      </w:r>
      <w:r>
        <w:t>card should have border "</w:t>
      </w:r>
      <w:r w:rsidRPr="00B91856">
        <w:rPr>
          <w:rStyle w:val="CodeChar"/>
        </w:rPr>
        <w:t>2px solid green</w:t>
      </w:r>
      <w:r>
        <w:t>" and the lower card - "</w:t>
      </w:r>
      <w:r w:rsidRPr="00B91856">
        <w:rPr>
          <w:rStyle w:val="CodeChar"/>
        </w:rPr>
        <w:t>2px solid red</w:t>
      </w:r>
      <w:r>
        <w:rPr>
          <w:b/>
        </w:rPr>
        <w:t>"</w:t>
      </w:r>
      <w:r>
        <w:t>.</w:t>
      </w:r>
    </w:p>
    <w:p w14:paraId="73890D41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093A6ED4" wp14:editId="21BA83B3">
            <wp:extent cx="5930076" cy="3156825"/>
            <wp:effectExtent l="19050" t="19050" r="1397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E6248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0B5B24D9" wp14:editId="42A162DD">
            <wp:extent cx="5995897" cy="3151155"/>
            <wp:effectExtent l="19050" t="19050" r="2413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651B" w14:textId="77777777" w:rsidR="00796916" w:rsidRDefault="00796916" w:rsidP="00796916">
      <w:r>
        <w:t>You should</w:t>
      </w:r>
      <w:r>
        <w:rPr>
          <w:b/>
        </w:rPr>
        <w:t xml:space="preserve"> </w:t>
      </w:r>
      <w:r w:rsidRPr="00FB7ACD">
        <w:rPr>
          <w:b/>
        </w:rPr>
        <w:t>clear</w:t>
      </w:r>
      <w:r>
        <w:t xml:space="preserve"> the </w:t>
      </w:r>
      <w:r w:rsidRPr="00FB7ACD">
        <w:rPr>
          <w:b/>
        </w:rPr>
        <w:t>span elements</w:t>
      </w:r>
      <w:r>
        <w:t xml:space="preserve"> which </w:t>
      </w:r>
      <w:r>
        <w:rPr>
          <w:b/>
        </w:rPr>
        <w:t xml:space="preserve">hold the current card </w:t>
      </w:r>
      <w:r w:rsidRPr="00FB7ACD">
        <w:rPr>
          <w:b/>
        </w:rPr>
        <w:t>names</w:t>
      </w:r>
      <w:r>
        <w:t xml:space="preserve"> when both are selected, and the winner is selected. </w:t>
      </w:r>
      <w:r>
        <w:rPr>
          <w:b/>
        </w:rPr>
        <w:t>A</w:t>
      </w:r>
      <w:r w:rsidRPr="007424F1">
        <w:rPr>
          <w:b/>
        </w:rPr>
        <w:t>fter every hand</w:t>
      </w:r>
      <w:r>
        <w:rPr>
          <w:b/>
        </w:rPr>
        <w:t>,</w:t>
      </w:r>
      <w:r>
        <w:t xml:space="preserve"> push the current card names in the </w:t>
      </w:r>
      <w:r w:rsidRPr="00337518">
        <w:rPr>
          <w:rStyle w:val="CodeChar"/>
        </w:rPr>
        <w:t>history div</w:t>
      </w:r>
      <w:r>
        <w:t xml:space="preserve"> in the following format:</w:t>
      </w:r>
    </w:p>
    <w:p w14:paraId="1C3CADE1" w14:textId="77777777" w:rsidR="00796916" w:rsidRDefault="00796916" w:rsidP="00796916">
      <w:pPr>
        <w:pStyle w:val="Code"/>
      </w:pPr>
      <w:r>
        <w:t xml:space="preserve"> </w:t>
      </w:r>
      <w:r w:rsidRPr="00FB7ACD">
        <w:t>[</w:t>
      </w:r>
      <w:r>
        <w:t xml:space="preserve">{top side card name} </w:t>
      </w:r>
      <w:r w:rsidRPr="00FB7ACD">
        <w:t>vs</w:t>
      </w:r>
      <w:r>
        <w:t xml:space="preserve"> {bottom side card name} </w:t>
      </w:r>
      <w:r w:rsidRPr="00FB7ACD">
        <w:t>]</w:t>
      </w:r>
    </w:p>
    <w:p w14:paraId="5EE747E2" w14:textId="77777777" w:rsidR="00796916" w:rsidRDefault="00796916" w:rsidP="00796916">
      <w:pPr>
        <w:jc w:val="center"/>
        <w:rPr>
          <w:b/>
        </w:rPr>
      </w:pPr>
      <w:r>
        <w:rPr>
          <w:noProof/>
        </w:rPr>
        <w:drawing>
          <wp:inline distT="0" distB="0" distL="0" distR="0" wp14:anchorId="445A7D72" wp14:editId="5E8B4AFD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2E863" w14:textId="77777777" w:rsidR="00796916" w:rsidRPr="00F66480" w:rsidRDefault="00796916" w:rsidP="00F66480">
      <w:pPr>
        <w:ind w:left="357" w:hanging="357"/>
        <w:rPr>
          <w:noProof/>
          <w:sz w:val="24"/>
          <w:szCs w:val="24"/>
        </w:rPr>
      </w:pPr>
    </w:p>
    <w:p w14:paraId="024B8789" w14:textId="44AD7C2A" w:rsidR="00D17F43" w:rsidRPr="001204E7" w:rsidRDefault="00D90E19" w:rsidP="00D17F43">
      <w:pPr>
        <w:pStyle w:val="Heading2"/>
        <w:rPr>
          <w:noProof/>
        </w:rPr>
      </w:pPr>
      <w:r>
        <w:rPr>
          <w:noProof/>
          <w:lang w:val="bg-BG"/>
        </w:rPr>
        <w:t xml:space="preserve">* </w:t>
      </w:r>
      <w:r>
        <w:rPr>
          <w:noProof/>
        </w:rPr>
        <w:t>Sudomu</w:t>
      </w:r>
    </w:p>
    <w:p w14:paraId="02344FFB" w14:textId="7540266F" w:rsidR="00BB7404" w:rsidRDefault="00BB7404" w:rsidP="00D90E19">
      <w:pPr>
        <w:ind w:left="357" w:hanging="357"/>
        <w:rPr>
          <w:noProof/>
        </w:rPr>
      </w:pPr>
      <w:r>
        <w:rPr>
          <w:noProof/>
        </w:rPr>
        <w:t xml:space="preserve">Write a function that implements </w:t>
      </w:r>
      <w:r w:rsidRPr="00BB7404">
        <w:rPr>
          <w:b/>
          <w:noProof/>
        </w:rPr>
        <w:t>SUDOMU</w:t>
      </w:r>
      <w:r>
        <w:rPr>
          <w:noProof/>
        </w:rPr>
        <w:t xml:space="preserve"> (</w:t>
      </w:r>
      <w:r w:rsidRPr="00BB7404">
        <w:rPr>
          <w:b/>
          <w:noProof/>
        </w:rPr>
        <w:t>Sudoku inside the DOM</w:t>
      </w:r>
      <w:r>
        <w:rPr>
          <w:noProof/>
        </w:rPr>
        <w:t>).</w:t>
      </w:r>
    </w:p>
    <w:p w14:paraId="04DF72F3" w14:textId="77777777" w:rsidR="00D90E19" w:rsidRPr="009E6172" w:rsidRDefault="00D90E19" w:rsidP="00D90E19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834BC23" wp14:editId="1C538B72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4E591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rules are simple and they are </w:t>
      </w:r>
      <w:r w:rsidRPr="00BB7404">
        <w:rPr>
          <w:b/>
          <w:noProof/>
        </w:rPr>
        <w:t>the same</w:t>
      </w:r>
      <w:r w:rsidRPr="00BB7404">
        <w:rPr>
          <w:noProof/>
        </w:rPr>
        <w:t xml:space="preserve"> as the </w:t>
      </w:r>
      <w:r w:rsidRPr="00BB7404">
        <w:rPr>
          <w:b/>
          <w:noProof/>
        </w:rPr>
        <w:t>typical sudoku game</w:t>
      </w:r>
      <w:r w:rsidR="00BB7404">
        <w:rPr>
          <w:noProof/>
        </w:rPr>
        <w:t xml:space="preserve"> (for more information, </w:t>
      </w:r>
    </w:p>
    <w:p w14:paraId="0B498DE7" w14:textId="676E9F5F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t xml:space="preserve">click </w:t>
      </w:r>
      <w:hyperlink r:id="rId46" w:history="1">
        <w:r w:rsidRPr="00BB7404">
          <w:rPr>
            <w:rStyle w:val="Hyperlink"/>
            <w:noProof/>
          </w:rPr>
          <w:t>here</w:t>
        </w:r>
      </w:hyperlink>
      <w:r>
        <w:rPr>
          <w:noProof/>
        </w:rPr>
        <w:t>)</w:t>
      </w:r>
    </w:p>
    <w:p w14:paraId="5C568B71" w14:textId="77777777" w:rsidR="00D90E19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 xml:space="preserve">If the table is filled with the </w:t>
      </w:r>
      <w:r w:rsidRPr="00BB7404">
        <w:rPr>
          <w:b/>
          <w:noProof/>
        </w:rPr>
        <w:t>right numbers</w:t>
      </w:r>
      <w:r w:rsidRPr="00BB7404">
        <w:rPr>
          <w:noProof/>
        </w:rPr>
        <w:t>, and the "</w:t>
      </w:r>
      <w:r w:rsidRPr="00BB7404">
        <w:rPr>
          <w:rStyle w:val="CodeChar"/>
        </w:rPr>
        <w:t>Quick Check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 w:rsidRPr="00BB7404">
        <w:rPr>
          <w:noProof/>
        </w:rPr>
        <w:t>, the</w:t>
      </w:r>
    </w:p>
    <w:p w14:paraId="64FD38E1" w14:textId="77777777" w:rsidR="001204E7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>expected result should be:</w:t>
      </w:r>
    </w:p>
    <w:p w14:paraId="7F305AFE" w14:textId="56430AAB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50175FB2" wp14:editId="7DCC68C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FC685" w14:textId="77777777" w:rsidR="00D90E19" w:rsidRPr="00BB7404" w:rsidRDefault="00D90E19" w:rsidP="00D90E19">
      <w:pPr>
        <w:ind w:left="357" w:hanging="357"/>
        <w:rPr>
          <w:b/>
          <w:noProof/>
        </w:rPr>
      </w:pPr>
      <w:r w:rsidRPr="00BB7404">
        <w:rPr>
          <w:noProof/>
        </w:rPr>
        <w:t>The table borer should be changed to: "</w:t>
      </w:r>
      <w:r w:rsidRPr="00BB7404">
        <w:rPr>
          <w:rStyle w:val="CodeChar"/>
        </w:rPr>
        <w:t>2px solid green</w:t>
      </w:r>
      <w:r w:rsidRPr="00BB7404">
        <w:rPr>
          <w:b/>
          <w:noProof/>
        </w:rPr>
        <w:t>".</w:t>
      </w:r>
      <w:r w:rsidRPr="00BB7404">
        <w:rPr>
          <w:noProof/>
        </w:rPr>
        <w:t xml:space="preserve"> 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 the </w:t>
      </w:r>
      <w:r w:rsidRPr="00BB7404">
        <w:rPr>
          <w:rStyle w:val="CodeChar"/>
        </w:rPr>
        <w:t>paragraph</w:t>
      </w:r>
    </w:p>
    <w:p w14:paraId="2725EF7B" w14:textId="7601821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 "</w:t>
      </w:r>
      <w:r w:rsidRPr="00BB7404">
        <w:rPr>
          <w:rStyle w:val="CodeChar"/>
        </w:rPr>
        <w:t>You solve it! Congratulations!</w:t>
      </w:r>
      <w:r w:rsidR="00BB7404">
        <w:rPr>
          <w:noProof/>
        </w:rPr>
        <w:t>"</w:t>
      </w:r>
    </w:p>
    <w:p w14:paraId="443B86B4" w14:textId="38E8E7BA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lastRenderedPageBreak/>
        <w:t xml:space="preserve">The text color of </w:t>
      </w:r>
      <w:r w:rsidR="00D90E19" w:rsidRPr="00BB7404">
        <w:rPr>
          <w:noProof/>
        </w:rPr>
        <w:t>that</w:t>
      </w:r>
      <w:r>
        <w:rPr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>
        <w:rPr>
          <w:b/>
          <w:noProof/>
        </w:rPr>
        <w:t>green.</w:t>
      </w:r>
      <w:r w:rsidR="00D90E19" w:rsidRPr="00BB7404">
        <w:rPr>
          <w:b/>
          <w:noProof/>
        </w:rPr>
        <w:t xml:space="preserve"> </w:t>
      </w:r>
    </w:p>
    <w:p w14:paraId="3AAB8CB2" w14:textId="77777777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Otherwise, when the filled table </w:t>
      </w:r>
      <w:r w:rsidRPr="00BB7404">
        <w:rPr>
          <w:b/>
          <w:noProof/>
        </w:rPr>
        <w:t>does not solve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 xml:space="preserve">the sudomu, </w:t>
      </w:r>
      <w:r w:rsidRPr="00BB7404">
        <w:rPr>
          <w:noProof/>
        </w:rPr>
        <w:t>the result should be:</w:t>
      </w:r>
    </w:p>
    <w:p w14:paraId="62415251" w14:textId="77777777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A2FF34B" wp14:editId="1FE95CED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BA360" w14:textId="548257A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>The table border should be changed to: "</w:t>
      </w:r>
      <w:r w:rsidRPr="00BB7404">
        <w:rPr>
          <w:rStyle w:val="CodeChar"/>
        </w:rPr>
        <w:t>2px solid red</w:t>
      </w:r>
      <w:r w:rsidRPr="00BB7404">
        <w:rPr>
          <w:noProof/>
        </w:rPr>
        <w:t xml:space="preserve">". </w:t>
      </w:r>
    </w:p>
    <w:p w14:paraId="6F50FA2A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</w:t>
      </w:r>
      <w:r w:rsidR="00BB7404">
        <w:rPr>
          <w:noProof/>
        </w:rPr>
        <w:t xml:space="preserve"> the </w:t>
      </w:r>
      <w:r w:rsidRPr="00BB7404">
        <w:rPr>
          <w:rStyle w:val="CodeChar"/>
        </w:rPr>
        <w:t>paragraph</w:t>
      </w:r>
      <w:r w:rsidR="00BB7404">
        <w:rPr>
          <w:b/>
          <w:noProof/>
        </w:rPr>
        <w:t xml:space="preserve"> </w:t>
      </w: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</w:t>
      </w:r>
      <w:r w:rsidR="00BB7404">
        <w:rPr>
          <w:noProof/>
        </w:rPr>
        <w:t>:</w:t>
      </w:r>
    </w:p>
    <w:p w14:paraId="10AC7C29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>"</w:t>
      </w:r>
      <w:r w:rsidRPr="00BB7404">
        <w:rPr>
          <w:rStyle w:val="CodeChar"/>
        </w:rPr>
        <w:t>NOP! You are not done yet…</w:t>
      </w:r>
      <w:r w:rsidR="00BB7404">
        <w:rPr>
          <w:noProof/>
        </w:rPr>
        <w:t>"</w:t>
      </w:r>
      <w:r w:rsidRPr="00BB7404">
        <w:rPr>
          <w:noProof/>
        </w:rPr>
        <w:t xml:space="preserve"> </w:t>
      </w:r>
    </w:p>
    <w:p w14:paraId="4A584466" w14:textId="1C4958E5" w:rsidR="00D90E19" w:rsidRPr="00BB7404" w:rsidRDefault="00BB7404" w:rsidP="00BB7404">
      <w:pPr>
        <w:ind w:left="357" w:hanging="357"/>
        <w:rPr>
          <w:b/>
          <w:noProof/>
        </w:rPr>
      </w:pPr>
      <w:r>
        <w:rPr>
          <w:noProof/>
        </w:rPr>
        <w:t>The t</w:t>
      </w:r>
      <w:r w:rsidR="00D90E19" w:rsidRPr="00BB7404">
        <w:rPr>
          <w:noProof/>
        </w:rPr>
        <w:t>ext color of that</w:t>
      </w:r>
      <w:r>
        <w:rPr>
          <w:b/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 w:rsidR="00D90E19" w:rsidRPr="00BB7404">
        <w:rPr>
          <w:b/>
          <w:noProof/>
        </w:rPr>
        <w:t>red!</w:t>
      </w:r>
    </w:p>
    <w:p w14:paraId="3744C92F" w14:textId="0C3A8A62" w:rsidR="00D90E19" w:rsidRPr="00BB7404" w:rsidRDefault="00D90E19" w:rsidP="00D90E19">
      <w:pPr>
        <w:ind w:left="357" w:hanging="357"/>
        <w:rPr>
          <w:b/>
          <w:noProof/>
        </w:rPr>
      </w:pPr>
      <w:r w:rsidRPr="00610563">
        <w:rPr>
          <w:noProof/>
        </w:rPr>
        <w:t>The</w:t>
      </w:r>
      <w:r w:rsidRPr="00BB7404">
        <w:rPr>
          <w:b/>
          <w:noProof/>
        </w:rPr>
        <w:t xml:space="preserve"> </w:t>
      </w:r>
      <w:r w:rsidR="00BB7404" w:rsidRPr="00BB7404">
        <w:rPr>
          <w:noProof/>
        </w:rPr>
        <w:t>"</w:t>
      </w:r>
      <w:r w:rsidRPr="00BB7404">
        <w:rPr>
          <w:rStyle w:val="CodeChar"/>
        </w:rPr>
        <w:t>Clear</w:t>
      </w:r>
      <w:r w:rsidR="00BB7404" w:rsidRPr="00BB7404">
        <w:rPr>
          <w:noProof/>
        </w:rPr>
        <w:t>"</w:t>
      </w:r>
      <w:r w:rsidRPr="00BB7404">
        <w:rPr>
          <w:b/>
          <w:noProof/>
        </w:rPr>
        <w:t xml:space="preserve"> </w:t>
      </w:r>
      <w:r w:rsidRPr="00610563">
        <w:rPr>
          <w:noProof/>
        </w:rPr>
        <w:t>button</w:t>
      </w:r>
      <w:r w:rsidRPr="00BB7404">
        <w:rPr>
          <w:b/>
          <w:noProof/>
        </w:rPr>
        <w:t xml:space="preserve"> clears the whole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SUDOMU</w:t>
      </w:r>
      <w:r w:rsidR="00BB7404">
        <w:rPr>
          <w:b/>
          <w:noProof/>
        </w:rPr>
        <w:t xml:space="preserve"> (removes all numbers</w:t>
      </w:r>
      <w:r w:rsidRPr="00BB7404">
        <w:rPr>
          <w:b/>
          <w:noProof/>
        </w:rPr>
        <w:t xml:space="preserve">) </w:t>
      </w:r>
      <w:r w:rsidRPr="00610563">
        <w:rPr>
          <w:noProof/>
        </w:rPr>
        <w:t>and the</w:t>
      </w:r>
      <w:r w:rsidRPr="00BB7404">
        <w:rPr>
          <w:b/>
          <w:noProof/>
        </w:rPr>
        <w:t xml:space="preserve"> paragraph</w:t>
      </w:r>
    </w:p>
    <w:p w14:paraId="070DA5B0" w14:textId="1CF1D784" w:rsidR="00D90E19" w:rsidRPr="00BB7404" w:rsidRDefault="00D90E19" w:rsidP="00610563">
      <w:pPr>
        <w:ind w:left="357" w:hanging="357"/>
        <w:rPr>
          <w:noProof/>
        </w:rPr>
      </w:pPr>
      <w:r w:rsidRPr="00610563">
        <w:rPr>
          <w:b/>
          <w:noProof/>
        </w:rPr>
        <w:t>which contains the messages</w:t>
      </w:r>
      <w:r w:rsidRPr="00BB7404">
        <w:rPr>
          <w:b/>
          <w:noProof/>
        </w:rPr>
        <w:t>. It also removes the tab</w:t>
      </w:r>
      <w:r w:rsidR="00610563">
        <w:rPr>
          <w:b/>
          <w:noProof/>
        </w:rPr>
        <w:t>le border.</w:t>
      </w:r>
      <w:r w:rsidRPr="00BB7404">
        <w:rPr>
          <w:b/>
          <w:noProof/>
        </w:rPr>
        <w:t xml:space="preserve"> </w:t>
      </w:r>
    </w:p>
    <w:p w14:paraId="2549B86C" w14:textId="0526FD4A" w:rsidR="00D90E19" w:rsidRPr="007415C3" w:rsidRDefault="00D90E19" w:rsidP="007415C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C566F5" wp14:editId="53B41011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56B32" w14:textId="77777777" w:rsidR="00530672" w:rsidRPr="00530672" w:rsidRDefault="00530672" w:rsidP="005654E1"/>
    <w:sectPr w:rsidR="00530672" w:rsidRPr="00530672">
      <w:footerReference w:type="default" r:id="rId4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15ACE" w14:textId="77777777" w:rsidR="00E879CF" w:rsidRDefault="00E879CF" w:rsidP="005A7557">
      <w:pPr>
        <w:spacing w:before="0" w:after="0" w:line="240" w:lineRule="auto"/>
      </w:pPr>
      <w:r>
        <w:separator/>
      </w:r>
    </w:p>
  </w:endnote>
  <w:endnote w:type="continuationSeparator" w:id="0">
    <w:p w14:paraId="735FAF64" w14:textId="77777777" w:rsidR="00E879CF" w:rsidRDefault="00E879CF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D5877" w14:textId="77777777" w:rsidR="005A7557" w:rsidRPr="00AC77AD" w:rsidRDefault="005A7557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05F569" wp14:editId="5AA46EE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13F3868" wp14:editId="2163D93B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E917232" wp14:editId="7CD69FC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3B23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0BBCD23" wp14:editId="4FB994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56F789" w14:textId="0D2304FC"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338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338B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BCD2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056F789" w14:textId="0D2304FC"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6338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6338B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8A80D4" wp14:editId="657D0A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DA64ED2" w14:textId="77777777"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8A80D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7DA64ED2" w14:textId="77777777"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132BE5" wp14:editId="3F879B2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D0430E" w14:textId="77777777"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A94249" w14:textId="77777777"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2BE08C" wp14:editId="7052348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B6C8F6" wp14:editId="2B4840A3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E47AB2" wp14:editId="1143AB1A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07ACE7" wp14:editId="7D811D6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526351" wp14:editId="3CB9055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0F08E4" wp14:editId="58D4D95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A28F28" wp14:editId="0F5AE659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39EB4" wp14:editId="162C25F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B99F58" wp14:editId="0A22BD4D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C4EDA4" wp14:editId="2ADD8F0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32BE5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5D0430E" w14:textId="77777777"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A94249" w14:textId="77777777"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2BE08C" wp14:editId="7052348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B6C8F6" wp14:editId="2B4840A3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47AB2" wp14:editId="1143AB1A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07ACE7" wp14:editId="7D811D6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526351" wp14:editId="3CB9055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0F08E4" wp14:editId="58D4D95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A28F28" wp14:editId="0F5AE659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39EB4" wp14:editId="162C25F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B99F58" wp14:editId="0A22BD4D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C4EDA4" wp14:editId="2ADD8F0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97B3E2" w14:textId="77777777" w:rsidR="005A7557" w:rsidRDefault="005A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66A8F5" w14:textId="77777777" w:rsidR="00E879CF" w:rsidRDefault="00E879CF" w:rsidP="005A7557">
      <w:pPr>
        <w:spacing w:before="0" w:after="0" w:line="240" w:lineRule="auto"/>
      </w:pPr>
      <w:r>
        <w:separator/>
      </w:r>
    </w:p>
  </w:footnote>
  <w:footnote w:type="continuationSeparator" w:id="0">
    <w:p w14:paraId="627DD923" w14:textId="77777777" w:rsidR="00E879CF" w:rsidRDefault="00E879CF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1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 w15:restartNumberingAfterBreak="0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63284"/>
    <w:multiLevelType w:val="hybridMultilevel"/>
    <w:tmpl w:val="4D9E1A3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0"/>
  </w:num>
  <w:num w:numId="4">
    <w:abstractNumId w:val="5"/>
  </w:num>
  <w:num w:numId="5">
    <w:abstractNumId w:val="19"/>
  </w:num>
  <w:num w:numId="6">
    <w:abstractNumId w:val="14"/>
  </w:num>
  <w:num w:numId="7">
    <w:abstractNumId w:val="4"/>
  </w:num>
  <w:num w:numId="8">
    <w:abstractNumId w:val="13"/>
  </w:num>
  <w:num w:numId="9">
    <w:abstractNumId w:val="0"/>
  </w:num>
  <w:num w:numId="10">
    <w:abstractNumId w:val="8"/>
  </w:num>
  <w:num w:numId="11">
    <w:abstractNumId w:val="23"/>
  </w:num>
  <w:num w:numId="12">
    <w:abstractNumId w:val="24"/>
  </w:num>
  <w:num w:numId="13">
    <w:abstractNumId w:val="15"/>
  </w:num>
  <w:num w:numId="14">
    <w:abstractNumId w:val="11"/>
  </w:num>
  <w:num w:numId="15">
    <w:abstractNumId w:val="17"/>
  </w:num>
  <w:num w:numId="16">
    <w:abstractNumId w:val="26"/>
  </w:num>
  <w:num w:numId="17">
    <w:abstractNumId w:val="22"/>
  </w:num>
  <w:num w:numId="18">
    <w:abstractNumId w:val="6"/>
  </w:num>
  <w:num w:numId="19">
    <w:abstractNumId w:val="16"/>
  </w:num>
  <w:num w:numId="20">
    <w:abstractNumId w:val="18"/>
  </w:num>
  <w:num w:numId="21">
    <w:abstractNumId w:val="9"/>
  </w:num>
  <w:num w:numId="22">
    <w:abstractNumId w:val="7"/>
  </w:num>
  <w:num w:numId="23">
    <w:abstractNumId w:val="12"/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21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EA0"/>
    <w:rsid w:val="00010E8B"/>
    <w:rsid w:val="0002636D"/>
    <w:rsid w:val="00026F7A"/>
    <w:rsid w:val="0005732E"/>
    <w:rsid w:val="00065521"/>
    <w:rsid w:val="000659AD"/>
    <w:rsid w:val="00067CE8"/>
    <w:rsid w:val="00077E54"/>
    <w:rsid w:val="000811B2"/>
    <w:rsid w:val="00092F18"/>
    <w:rsid w:val="000975F3"/>
    <w:rsid w:val="000B2513"/>
    <w:rsid w:val="000C41F7"/>
    <w:rsid w:val="000E69CA"/>
    <w:rsid w:val="000F401C"/>
    <w:rsid w:val="000F57EE"/>
    <w:rsid w:val="00101FA7"/>
    <w:rsid w:val="00106D77"/>
    <w:rsid w:val="001204E7"/>
    <w:rsid w:val="001251F2"/>
    <w:rsid w:val="00153A47"/>
    <w:rsid w:val="00170164"/>
    <w:rsid w:val="0017360D"/>
    <w:rsid w:val="00174917"/>
    <w:rsid w:val="00174A46"/>
    <w:rsid w:val="00193416"/>
    <w:rsid w:val="001A172C"/>
    <w:rsid w:val="001A59CE"/>
    <w:rsid w:val="001B1F70"/>
    <w:rsid w:val="001B5E0F"/>
    <w:rsid w:val="001B6FB0"/>
    <w:rsid w:val="001C64A5"/>
    <w:rsid w:val="001C6976"/>
    <w:rsid w:val="001D7B5B"/>
    <w:rsid w:val="0020511E"/>
    <w:rsid w:val="00205556"/>
    <w:rsid w:val="002132F9"/>
    <w:rsid w:val="00217CC2"/>
    <w:rsid w:val="0022610B"/>
    <w:rsid w:val="00247F61"/>
    <w:rsid w:val="00255A43"/>
    <w:rsid w:val="002604C3"/>
    <w:rsid w:val="00266BC5"/>
    <w:rsid w:val="00296E5E"/>
    <w:rsid w:val="002B783E"/>
    <w:rsid w:val="002C0F3C"/>
    <w:rsid w:val="002C4C83"/>
    <w:rsid w:val="002C5B43"/>
    <w:rsid w:val="002D12E0"/>
    <w:rsid w:val="002F1606"/>
    <w:rsid w:val="00305BC3"/>
    <w:rsid w:val="00326C52"/>
    <w:rsid w:val="00331449"/>
    <w:rsid w:val="00337518"/>
    <w:rsid w:val="0034168D"/>
    <w:rsid w:val="0035364F"/>
    <w:rsid w:val="003573F4"/>
    <w:rsid w:val="00361EFE"/>
    <w:rsid w:val="003622CB"/>
    <w:rsid w:val="00365901"/>
    <w:rsid w:val="00377B47"/>
    <w:rsid w:val="003855C1"/>
    <w:rsid w:val="00393EA0"/>
    <w:rsid w:val="003A055E"/>
    <w:rsid w:val="003A088B"/>
    <w:rsid w:val="003B320E"/>
    <w:rsid w:val="003B3AA8"/>
    <w:rsid w:val="003B43BF"/>
    <w:rsid w:val="003B6A89"/>
    <w:rsid w:val="003C38D7"/>
    <w:rsid w:val="003C4E10"/>
    <w:rsid w:val="003F10D0"/>
    <w:rsid w:val="003F6A06"/>
    <w:rsid w:val="00405EE5"/>
    <w:rsid w:val="004105A1"/>
    <w:rsid w:val="00415D5A"/>
    <w:rsid w:val="0043652B"/>
    <w:rsid w:val="00444BC7"/>
    <w:rsid w:val="00450433"/>
    <w:rsid w:val="00453BEB"/>
    <w:rsid w:val="0049200E"/>
    <w:rsid w:val="004A7159"/>
    <w:rsid w:val="004B1650"/>
    <w:rsid w:val="004B513A"/>
    <w:rsid w:val="004B5E28"/>
    <w:rsid w:val="004B7B83"/>
    <w:rsid w:val="004C3056"/>
    <w:rsid w:val="004C3DC3"/>
    <w:rsid w:val="004D24AB"/>
    <w:rsid w:val="004F65FF"/>
    <w:rsid w:val="005074CF"/>
    <w:rsid w:val="00521361"/>
    <w:rsid w:val="00530672"/>
    <w:rsid w:val="005536FF"/>
    <w:rsid w:val="005654E1"/>
    <w:rsid w:val="00593F9E"/>
    <w:rsid w:val="005A4E9A"/>
    <w:rsid w:val="005A7557"/>
    <w:rsid w:val="005A7D78"/>
    <w:rsid w:val="005B1F14"/>
    <w:rsid w:val="005E1747"/>
    <w:rsid w:val="005F11AB"/>
    <w:rsid w:val="006051D6"/>
    <w:rsid w:val="00610563"/>
    <w:rsid w:val="006150FB"/>
    <w:rsid w:val="00620931"/>
    <w:rsid w:val="00624350"/>
    <w:rsid w:val="006265B5"/>
    <w:rsid w:val="00633E28"/>
    <w:rsid w:val="0063494E"/>
    <w:rsid w:val="006404F9"/>
    <w:rsid w:val="00667F39"/>
    <w:rsid w:val="006813BD"/>
    <w:rsid w:val="00690351"/>
    <w:rsid w:val="006A6FD4"/>
    <w:rsid w:val="006B5BC9"/>
    <w:rsid w:val="006D235F"/>
    <w:rsid w:val="006D5F07"/>
    <w:rsid w:val="006D7D02"/>
    <w:rsid w:val="006E48D0"/>
    <w:rsid w:val="006F07CF"/>
    <w:rsid w:val="006F19D6"/>
    <w:rsid w:val="006F7446"/>
    <w:rsid w:val="00701844"/>
    <w:rsid w:val="00705B61"/>
    <w:rsid w:val="00711112"/>
    <w:rsid w:val="00717EAE"/>
    <w:rsid w:val="007315AC"/>
    <w:rsid w:val="007415C3"/>
    <w:rsid w:val="00742822"/>
    <w:rsid w:val="00761CBD"/>
    <w:rsid w:val="00767ED5"/>
    <w:rsid w:val="007863F3"/>
    <w:rsid w:val="0078675A"/>
    <w:rsid w:val="00796916"/>
    <w:rsid w:val="007A0848"/>
    <w:rsid w:val="007A64D4"/>
    <w:rsid w:val="007A6532"/>
    <w:rsid w:val="007A7491"/>
    <w:rsid w:val="007C5D6A"/>
    <w:rsid w:val="007E30FA"/>
    <w:rsid w:val="007F0C19"/>
    <w:rsid w:val="007F36D1"/>
    <w:rsid w:val="00812471"/>
    <w:rsid w:val="00815D80"/>
    <w:rsid w:val="0086437B"/>
    <w:rsid w:val="008705B1"/>
    <w:rsid w:val="0087661B"/>
    <w:rsid w:val="0089790F"/>
    <w:rsid w:val="008B0BF4"/>
    <w:rsid w:val="008C2820"/>
    <w:rsid w:val="008D52B0"/>
    <w:rsid w:val="0090424C"/>
    <w:rsid w:val="00912F4A"/>
    <w:rsid w:val="00916DB8"/>
    <w:rsid w:val="00931FDA"/>
    <w:rsid w:val="00947EB9"/>
    <w:rsid w:val="00950278"/>
    <w:rsid w:val="009526A1"/>
    <w:rsid w:val="009801CC"/>
    <w:rsid w:val="00992F3F"/>
    <w:rsid w:val="009A3612"/>
    <w:rsid w:val="009B6B82"/>
    <w:rsid w:val="009D2688"/>
    <w:rsid w:val="009E53E4"/>
    <w:rsid w:val="009F0236"/>
    <w:rsid w:val="00A02136"/>
    <w:rsid w:val="00A10CF1"/>
    <w:rsid w:val="00A14221"/>
    <w:rsid w:val="00A63AA1"/>
    <w:rsid w:val="00A95E2C"/>
    <w:rsid w:val="00AC3068"/>
    <w:rsid w:val="00AC3746"/>
    <w:rsid w:val="00AD2ADF"/>
    <w:rsid w:val="00AE07A2"/>
    <w:rsid w:val="00B04248"/>
    <w:rsid w:val="00B217BE"/>
    <w:rsid w:val="00B25703"/>
    <w:rsid w:val="00B4187E"/>
    <w:rsid w:val="00B4277F"/>
    <w:rsid w:val="00B52235"/>
    <w:rsid w:val="00B570F3"/>
    <w:rsid w:val="00B60463"/>
    <w:rsid w:val="00B6338B"/>
    <w:rsid w:val="00B86942"/>
    <w:rsid w:val="00B91856"/>
    <w:rsid w:val="00B935DA"/>
    <w:rsid w:val="00BA2FF8"/>
    <w:rsid w:val="00BB29A5"/>
    <w:rsid w:val="00BB6FDD"/>
    <w:rsid w:val="00BB7404"/>
    <w:rsid w:val="00BE4A8D"/>
    <w:rsid w:val="00C01AF2"/>
    <w:rsid w:val="00C050D5"/>
    <w:rsid w:val="00C16EBC"/>
    <w:rsid w:val="00C16F9B"/>
    <w:rsid w:val="00C2249D"/>
    <w:rsid w:val="00C568F5"/>
    <w:rsid w:val="00C57A93"/>
    <w:rsid w:val="00C60642"/>
    <w:rsid w:val="00C71781"/>
    <w:rsid w:val="00C90BA5"/>
    <w:rsid w:val="00C9501B"/>
    <w:rsid w:val="00C96E50"/>
    <w:rsid w:val="00CB077F"/>
    <w:rsid w:val="00CB16FF"/>
    <w:rsid w:val="00CC3548"/>
    <w:rsid w:val="00CD00E9"/>
    <w:rsid w:val="00CD74BA"/>
    <w:rsid w:val="00CE0825"/>
    <w:rsid w:val="00CE225C"/>
    <w:rsid w:val="00CE63FA"/>
    <w:rsid w:val="00CE6D0E"/>
    <w:rsid w:val="00CF0792"/>
    <w:rsid w:val="00CF68F9"/>
    <w:rsid w:val="00D04A0A"/>
    <w:rsid w:val="00D05739"/>
    <w:rsid w:val="00D14576"/>
    <w:rsid w:val="00D17F43"/>
    <w:rsid w:val="00D23DEE"/>
    <w:rsid w:val="00D34ABA"/>
    <w:rsid w:val="00D5541D"/>
    <w:rsid w:val="00D5732B"/>
    <w:rsid w:val="00D71721"/>
    <w:rsid w:val="00D878DD"/>
    <w:rsid w:val="00D90E19"/>
    <w:rsid w:val="00D935E5"/>
    <w:rsid w:val="00DA2B5D"/>
    <w:rsid w:val="00DB4C10"/>
    <w:rsid w:val="00DC4937"/>
    <w:rsid w:val="00DE4701"/>
    <w:rsid w:val="00DE60D7"/>
    <w:rsid w:val="00DF1E4A"/>
    <w:rsid w:val="00E0012F"/>
    <w:rsid w:val="00E07C8B"/>
    <w:rsid w:val="00E107AC"/>
    <w:rsid w:val="00E11F9F"/>
    <w:rsid w:val="00E1244A"/>
    <w:rsid w:val="00E33403"/>
    <w:rsid w:val="00E35737"/>
    <w:rsid w:val="00E52945"/>
    <w:rsid w:val="00E646E7"/>
    <w:rsid w:val="00E76403"/>
    <w:rsid w:val="00E8197D"/>
    <w:rsid w:val="00E8576A"/>
    <w:rsid w:val="00E8646D"/>
    <w:rsid w:val="00E879CF"/>
    <w:rsid w:val="00EA0C0E"/>
    <w:rsid w:val="00EA6EBE"/>
    <w:rsid w:val="00EC0FAD"/>
    <w:rsid w:val="00EC60A9"/>
    <w:rsid w:val="00EE3F6D"/>
    <w:rsid w:val="00EE68E2"/>
    <w:rsid w:val="00EF6075"/>
    <w:rsid w:val="00F02869"/>
    <w:rsid w:val="00F16AD7"/>
    <w:rsid w:val="00F37E79"/>
    <w:rsid w:val="00F4389B"/>
    <w:rsid w:val="00F44D0C"/>
    <w:rsid w:val="00F5521B"/>
    <w:rsid w:val="00F616BA"/>
    <w:rsid w:val="00F66480"/>
    <w:rsid w:val="00F70962"/>
    <w:rsid w:val="00F83012"/>
    <w:rsid w:val="00F9146D"/>
    <w:rsid w:val="00FA48FA"/>
    <w:rsid w:val="00FC139E"/>
    <w:rsid w:val="00FD3EFD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670D"/>
  <w15:docId w15:val="{ABA8EA6C-2CC9-436A-96C9-9AB86B39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7661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66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DefaultParagraphFont"/>
    <w:rsid w:val="005A7557"/>
  </w:style>
  <w:style w:type="paragraph" w:customStyle="1" w:styleId="Code">
    <w:name w:val="Code"/>
    <w:basedOn w:val="Normal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7661B"/>
    <w:rPr>
      <w:rFonts w:ascii="Consolas" w:hAnsi="Consolas"/>
      <w:b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75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1B"/>
  </w:style>
  <w:style w:type="paragraph" w:styleId="Footer">
    <w:name w:val="footer"/>
    <w:basedOn w:val="Normal"/>
    <w:link w:val="Foot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1B"/>
  </w:style>
  <w:style w:type="character" w:customStyle="1" w:styleId="Heading4Char">
    <w:name w:val="Heading 4 Char"/>
    <w:basedOn w:val="DefaultParagraphFont"/>
    <w:link w:val="Heading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NormalWeb">
    <w:name w:val="Normal (Web)"/>
    <w:basedOn w:val="Normal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661B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7661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7661B"/>
  </w:style>
  <w:style w:type="table" w:customStyle="1" w:styleId="TableGrid1">
    <w:name w:val="Table Grid1"/>
    <w:basedOn w:val="TableNormal"/>
    <w:next w:val="TableGrid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661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91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s://judge.softuni.bg/Contests/1802/Exercise-DOM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udoku.com/how-to-play/sudoku-rules-for-complete%20beginner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42.png"/><Relationship Id="rId12" Type="http://schemas.openxmlformats.org/officeDocument/2006/relationships/image" Target="media/image4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40.png"/><Relationship Id="rId16" Type="http://schemas.openxmlformats.org/officeDocument/2006/relationships/image" Target="media/image47.png"/><Relationship Id="rId20" Type="http://schemas.openxmlformats.org/officeDocument/2006/relationships/image" Target="media/image4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4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6.png"/><Relationship Id="rId22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579</TotalTime>
  <Pages>22</Pages>
  <Words>1237</Words>
  <Characters>7052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DOM - Lab</vt:lpstr>
      <vt:lpstr/>
    </vt:vector>
  </TitlesOfParts>
  <Company/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Kiril Kirilov</cp:lastModifiedBy>
  <cp:revision>15</cp:revision>
  <dcterms:created xsi:type="dcterms:W3CDTF">2019-05-02T15:53:00Z</dcterms:created>
  <dcterms:modified xsi:type="dcterms:W3CDTF">2019-10-03T19:49:00Z</dcterms:modified>
</cp:coreProperties>
</file>