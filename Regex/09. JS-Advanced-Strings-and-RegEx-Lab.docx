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8A6A50" w14:textId="77777777" w:rsidR="00763912" w:rsidRPr="00314E42" w:rsidRDefault="00D51628" w:rsidP="00606B5E">
      <w:pPr>
        <w:pStyle w:val="Heading1"/>
        <w:ind w:firstLine="284"/>
      </w:pPr>
      <w:r w:rsidRPr="00314E42">
        <w:t>Lab</w:t>
      </w:r>
      <w:r w:rsidR="00763912" w:rsidRPr="00314E42">
        <w:t xml:space="preserve">: </w:t>
      </w:r>
      <w:r w:rsidR="00354584" w:rsidRPr="00314E42">
        <w:t>Strings and Regular Expressions</w:t>
      </w:r>
    </w:p>
    <w:p w14:paraId="391D5B4D" w14:textId="62FDB40C" w:rsidR="00623BE1" w:rsidRPr="00623BE1" w:rsidRDefault="00623BE1" w:rsidP="00623BE1">
      <w:pPr>
        <w:rPr>
          <w:sz w:val="24"/>
          <w:szCs w:val="24"/>
        </w:rPr>
      </w:pPr>
      <w:r w:rsidRPr="00623BE1">
        <w:rPr>
          <w:sz w:val="24"/>
          <w:szCs w:val="24"/>
        </w:rPr>
        <w:t xml:space="preserve">Problems for in-class lab for the </w:t>
      </w:r>
      <w:hyperlink r:id="rId8" w:history="1">
        <w:r w:rsidR="00C75A5A">
          <w:rPr>
            <w:rStyle w:val="Hyperlink"/>
            <w:sz w:val="24"/>
            <w:szCs w:val="24"/>
          </w:rPr>
          <w:t>"JavaScript Advanced" course @ SoftUni</w:t>
        </w:r>
      </w:hyperlink>
      <w:r w:rsidRPr="00623BE1">
        <w:rPr>
          <w:sz w:val="24"/>
          <w:szCs w:val="24"/>
        </w:rPr>
        <w:t xml:space="preserve">. Submit your solutions in </w:t>
      </w:r>
      <w:r w:rsidRPr="00623BE1">
        <w:rPr>
          <w:noProof/>
          <w:sz w:val="24"/>
          <w:szCs w:val="24"/>
        </w:rPr>
        <w:t xml:space="preserve">the SoftUni </w:t>
      </w:r>
      <w:r w:rsidRPr="00623BE1">
        <w:rPr>
          <w:sz w:val="24"/>
          <w:szCs w:val="24"/>
        </w:rPr>
        <w:t xml:space="preserve">judge system at </w:t>
      </w:r>
      <w:hyperlink r:id="rId9" w:history="1">
        <w:r w:rsidR="00C75A5A">
          <w:rPr>
            <w:rStyle w:val="Hyperlink"/>
            <w:sz w:val="24"/>
            <w:szCs w:val="24"/>
          </w:rPr>
          <w:t>https://judge.softuni.bg/Contests/1803/Lab-String-and-RegExp</w:t>
        </w:r>
      </w:hyperlink>
      <w:r w:rsidRPr="00623BE1">
        <w:rPr>
          <w:sz w:val="24"/>
          <w:szCs w:val="24"/>
        </w:rPr>
        <w:t>.</w:t>
      </w:r>
    </w:p>
    <w:p w14:paraId="36446374" w14:textId="77777777" w:rsidR="00E91AAB" w:rsidRPr="00314E42" w:rsidRDefault="00354584" w:rsidP="00887536">
      <w:pPr>
        <w:pStyle w:val="Heading2"/>
        <w:numPr>
          <w:ilvl w:val="0"/>
          <w:numId w:val="1"/>
        </w:numPr>
        <w:ind w:left="357" w:hanging="357"/>
      </w:pPr>
      <w:r w:rsidRPr="00314E42">
        <w:t>Pascal or Camel Case</w:t>
      </w:r>
    </w:p>
    <w:p w14:paraId="78A821BE" w14:textId="77777777" w:rsidR="00354584" w:rsidRPr="00314E42" w:rsidRDefault="00354584" w:rsidP="00354584">
      <w:r w:rsidRPr="00314E42">
        <w:t xml:space="preserve">Write a function that takes </w:t>
      </w:r>
      <w:r w:rsidRPr="00314E42">
        <w:rPr>
          <w:b/>
        </w:rPr>
        <w:t>two string parameters</w:t>
      </w:r>
      <w:r w:rsidRPr="00314E42">
        <w:t xml:space="preserve"> as </w:t>
      </w:r>
      <w:r w:rsidR="00A119AA" w:rsidRPr="00314E42">
        <w:t xml:space="preserve">an </w:t>
      </w:r>
      <w:r w:rsidRPr="00314E42">
        <w:t>input.</w:t>
      </w:r>
    </w:p>
    <w:p w14:paraId="65237699" w14:textId="77777777" w:rsidR="00354584" w:rsidRPr="00314E42" w:rsidRDefault="00354584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 xml:space="preserve">The first </w:t>
      </w:r>
      <w:r w:rsidR="00A119AA" w:rsidRPr="00314E42">
        <w:rPr>
          <w:b/>
        </w:rPr>
        <w:t>parameter</w:t>
      </w:r>
      <w:r w:rsidRPr="00314E42">
        <w:t xml:space="preserve"> will be the text that you need to modify depending on the second </w:t>
      </w:r>
      <w:r w:rsidR="00A119AA" w:rsidRPr="00314E42">
        <w:t xml:space="preserve">parameter. The words in it will </w:t>
      </w:r>
      <w:r w:rsidR="00A119AA" w:rsidRPr="00314E42">
        <w:rPr>
          <w:b/>
        </w:rPr>
        <w:t>always</w:t>
      </w:r>
      <w:r w:rsidR="00A119AA" w:rsidRPr="00314E42">
        <w:t xml:space="preserve"> be </w:t>
      </w:r>
      <w:r w:rsidR="00A119AA" w:rsidRPr="00314E42">
        <w:rPr>
          <w:b/>
        </w:rPr>
        <w:t>separated by space</w:t>
      </w:r>
      <w:r w:rsidR="00A119AA" w:rsidRPr="00314E42">
        <w:t>.</w:t>
      </w:r>
    </w:p>
    <w:p w14:paraId="1C89C019" w14:textId="77777777" w:rsidR="00A119AA" w:rsidRPr="00314E42" w:rsidRDefault="00A119AA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>The second parameter</w:t>
      </w:r>
      <w:r w:rsidRPr="00314E42">
        <w:t xml:space="preserve"> will be either </w:t>
      </w:r>
      <w:r w:rsidR="00FD7B00" w:rsidRPr="00314E42">
        <w:t>"</w:t>
      </w:r>
      <w:r w:rsidRPr="00D974BF">
        <w:rPr>
          <w:rStyle w:val="CodeChar"/>
        </w:rPr>
        <w:t>Camel Case</w:t>
      </w:r>
      <w:r w:rsidR="00FD7B00" w:rsidRPr="00314E42">
        <w:t>"</w:t>
      </w:r>
      <w:r w:rsidRPr="00314E42">
        <w:t xml:space="preserve"> or </w:t>
      </w:r>
      <w:r w:rsidR="00FD7B00" w:rsidRPr="00314E42">
        <w:t>"</w:t>
      </w:r>
      <w:r w:rsidRPr="00D974BF">
        <w:rPr>
          <w:rStyle w:val="CodeChar"/>
        </w:rPr>
        <w:t>Pascal Case</w:t>
      </w:r>
      <w:r w:rsidR="00FD7B00" w:rsidRPr="00314E42">
        <w:t>"</w:t>
      </w:r>
      <w:r w:rsidRPr="00314E42">
        <w:t xml:space="preserve">. In case of a different input, you should print </w:t>
      </w:r>
      <w:r w:rsidR="00FD7B00" w:rsidRPr="00314E42">
        <w:rPr>
          <w:b/>
        </w:rPr>
        <w:t>"</w:t>
      </w:r>
      <w:r w:rsidRPr="00D974BF">
        <w:rPr>
          <w:rStyle w:val="CodeChar"/>
        </w:rPr>
        <w:t>Error!</w:t>
      </w:r>
      <w:r w:rsidR="00FD7B00" w:rsidRPr="00314E42">
        <w:rPr>
          <w:b/>
        </w:rPr>
        <w:t>"</w:t>
      </w:r>
    </w:p>
    <w:p w14:paraId="6B9B43DD" w14:textId="77777777" w:rsidR="000753C8" w:rsidRPr="00314E42" w:rsidRDefault="00A119AA" w:rsidP="00A119AA">
      <w:r w:rsidRPr="00314E42">
        <w:t xml:space="preserve">Convert the first string to either of the cases. The </w:t>
      </w:r>
      <w:r w:rsidRPr="00314E42">
        <w:rPr>
          <w:b/>
        </w:rPr>
        <w:t>output</w:t>
      </w:r>
      <w:r w:rsidRPr="00314E42">
        <w:t xml:space="preserve"> should consist of only </w:t>
      </w:r>
      <w:r w:rsidRPr="00314E42">
        <w:rPr>
          <w:b/>
        </w:rPr>
        <w:t>one word</w:t>
      </w:r>
      <w:r w:rsidR="00C76723">
        <w:t xml:space="preserve"> -</w:t>
      </w:r>
      <w:r w:rsidRPr="00314E42">
        <w:t xml:space="preserve"> the string you have modified. For more information, see the examples below:</w:t>
      </w:r>
    </w:p>
    <w:p w14:paraId="3E876BBF" w14:textId="77777777" w:rsidR="001B3A5B" w:rsidRPr="001B3A5B" w:rsidRDefault="004D685C" w:rsidP="000753C8">
      <w:pPr>
        <w:pStyle w:val="Heading3"/>
      </w:pPr>
      <w:r w:rsidRPr="00314E42">
        <w:t>Example</w:t>
      </w:r>
    </w:p>
    <w:tbl>
      <w:tblPr>
        <w:tblStyle w:val="TableGrid"/>
        <w:tblW w:w="9071" w:type="dxa"/>
        <w:tblInd w:w="68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3969"/>
      </w:tblGrid>
      <w:tr w:rsidR="00A119AA" w:rsidRPr="00314E42" w14:paraId="5628DE92" w14:textId="77777777" w:rsidTr="00A119AA">
        <w:tc>
          <w:tcPr>
            <w:tcW w:w="5102" w:type="dxa"/>
            <w:shd w:val="clear" w:color="auto" w:fill="D9D9D9" w:themeFill="background1" w:themeFillShade="D9"/>
          </w:tcPr>
          <w:p w14:paraId="6C3D5EF8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Input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9712F1B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Output</w:t>
            </w:r>
          </w:p>
        </w:tc>
      </w:tr>
      <w:tr w:rsidR="00A119AA" w:rsidRPr="00314E42" w14:paraId="4450C05B" w14:textId="77777777" w:rsidTr="00A119AA">
        <w:tc>
          <w:tcPr>
            <w:tcW w:w="5102" w:type="dxa"/>
          </w:tcPr>
          <w:p w14:paraId="78EF76FB" w14:textId="77777777" w:rsidR="00A119AA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this is an example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Camel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15B46343" w14:textId="77777777" w:rsidR="00B5195D" w:rsidRPr="00314E42" w:rsidRDefault="00A119AA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thisIsAnExample</w:t>
            </w:r>
          </w:p>
        </w:tc>
      </w:tr>
      <w:tr w:rsidR="00B5195D" w:rsidRPr="00314E42" w14:paraId="092F4AE9" w14:textId="77777777" w:rsidTr="00A119AA">
        <w:tc>
          <w:tcPr>
            <w:tcW w:w="5102" w:type="dxa"/>
          </w:tcPr>
          <w:p w14:paraId="68F033AE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secOND eXamPLE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Pascal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1FB8522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SecondExample</w:t>
            </w:r>
          </w:p>
        </w:tc>
      </w:tr>
      <w:tr w:rsidR="00B5195D" w:rsidRPr="00314E42" w14:paraId="71AF1870" w14:textId="77777777" w:rsidTr="00A119AA">
        <w:tc>
          <w:tcPr>
            <w:tcW w:w="5102" w:type="dxa"/>
          </w:tcPr>
          <w:p w14:paraId="76599326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225931">
              <w:rPr>
                <w:rFonts w:ascii="Consolas" w:hAnsi="Consolas"/>
              </w:rPr>
              <w:t>Invalid Input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Another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56F1615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Error!</w:t>
            </w:r>
          </w:p>
        </w:tc>
      </w:tr>
    </w:tbl>
    <w:p w14:paraId="654987B5" w14:textId="77777777" w:rsidR="00A119AA" w:rsidRPr="00314E42" w:rsidRDefault="00A119AA" w:rsidP="00314E42"/>
    <w:p w14:paraId="50E810E1" w14:textId="77777777" w:rsidR="001211B0" w:rsidRPr="00314E42" w:rsidRDefault="001211B0" w:rsidP="001211B0">
      <w:pPr>
        <w:pStyle w:val="Heading3"/>
      </w:pPr>
      <w:r w:rsidRPr="00314E42">
        <w:t>Hints</w:t>
      </w:r>
    </w:p>
    <w:p w14:paraId="71DC77AE" w14:textId="77777777" w:rsidR="00A40A2A" w:rsidRPr="00314E42" w:rsidRDefault="00A40A2A" w:rsidP="00A40A2A">
      <w:r w:rsidRPr="00314E42">
        <w:t>First, take the two values from the input fields:</w:t>
      </w:r>
    </w:p>
    <w:p w14:paraId="31E8364A" w14:textId="58C4E50E" w:rsidR="00A40A2A" w:rsidRPr="00314E42" w:rsidRDefault="00317A55" w:rsidP="0022593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9422E1" wp14:editId="432FC885">
            <wp:extent cx="5619750" cy="411116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786" r="7255" b="20031"/>
                    <a:stretch/>
                  </pic:blipFill>
                  <pic:spPr bwMode="auto">
                    <a:xfrm>
                      <a:off x="0" y="0"/>
                      <a:ext cx="5682726" cy="41572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773E6" w14:textId="77777777" w:rsidR="00A40A2A" w:rsidRPr="00314E42" w:rsidRDefault="00A40A2A" w:rsidP="00A40A2A">
      <w:r w:rsidRPr="00314E42">
        <w:t xml:space="preserve">Then, write a function that </w:t>
      </w:r>
      <w:r w:rsidR="007B3460">
        <w:t xml:space="preserve">generates </w:t>
      </w:r>
      <w:r w:rsidRPr="00314E42">
        <w:t>the result:</w:t>
      </w:r>
    </w:p>
    <w:p w14:paraId="65A60F2D" w14:textId="77777777" w:rsidR="00A40A2A" w:rsidRPr="00314E42" w:rsidRDefault="00A40A2A" w:rsidP="00225931">
      <w:pPr>
        <w:jc w:val="center"/>
      </w:pPr>
      <w:r w:rsidRPr="00314E42">
        <w:rPr>
          <w:noProof/>
          <w:lang w:val="bg-BG" w:eastAsia="bg-BG"/>
        </w:rPr>
        <w:drawing>
          <wp:inline distT="0" distB="0" distL="0" distR="0" wp14:anchorId="2FB3FFE8" wp14:editId="276D3C1A">
            <wp:extent cx="3800878" cy="2613660"/>
            <wp:effectExtent l="19050" t="19050" r="2857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186" cy="2640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11C46" w14:textId="77777777" w:rsidR="00A40A2A" w:rsidRPr="00314E42" w:rsidRDefault="00A40A2A" w:rsidP="00A40A2A">
      <w:pPr>
        <w:pStyle w:val="ListParagraph"/>
        <w:numPr>
          <w:ilvl w:val="0"/>
          <w:numId w:val="26"/>
        </w:numPr>
      </w:pPr>
      <w:r w:rsidRPr="00314E42">
        <w:lastRenderedPageBreak/>
        <w:t xml:space="preserve">First, </w:t>
      </w:r>
      <w:r w:rsidR="003E7F70">
        <w:t>convert</w:t>
      </w:r>
      <w:r w:rsidRPr="00314E42">
        <w:t xml:space="preserve"> all the </w:t>
      </w:r>
      <w:r w:rsidRPr="00314E42">
        <w:rPr>
          <w:b/>
        </w:rPr>
        <w:t xml:space="preserve">letters </w:t>
      </w:r>
      <w:r w:rsidR="003E7F70">
        <w:rPr>
          <w:b/>
        </w:rPr>
        <w:t xml:space="preserve">to </w:t>
      </w:r>
      <w:r w:rsidRPr="00314E42">
        <w:rPr>
          <w:b/>
        </w:rPr>
        <w:t>lower-case</w:t>
      </w:r>
    </w:p>
    <w:p w14:paraId="75C6649F" w14:textId="77777777" w:rsidR="00A40A2A" w:rsidRPr="00314E42" w:rsidRDefault="007B3460" w:rsidP="00A40A2A">
      <w:pPr>
        <w:pStyle w:val="ListParagraph"/>
        <w:numPr>
          <w:ilvl w:val="0"/>
          <w:numId w:val="26"/>
        </w:numPr>
      </w:pPr>
      <w:r>
        <w:t xml:space="preserve">Depending on the command, </w:t>
      </w:r>
      <w:r w:rsidR="00A40A2A" w:rsidRPr="00314E42">
        <w:t>make the input</w:t>
      </w:r>
      <w:r>
        <w:t xml:space="preserve"> either</w:t>
      </w:r>
      <w:r w:rsidR="00A40A2A" w:rsidRPr="00314E42">
        <w:t xml:space="preserve"> </w:t>
      </w:r>
      <w:r w:rsidR="00A40A2A" w:rsidRPr="007B3460">
        <w:rPr>
          <w:rFonts w:ascii="Consolas" w:hAnsi="Consolas"/>
          <w:b/>
        </w:rPr>
        <w:t>Pascal Case</w:t>
      </w:r>
      <w:r w:rsidR="00A40A2A" w:rsidRPr="00314E42">
        <w:t xml:space="preserve"> or </w:t>
      </w:r>
      <w:r w:rsidR="00A40A2A" w:rsidRPr="007B3460">
        <w:rPr>
          <w:rFonts w:ascii="Consolas" w:hAnsi="Consolas"/>
          <w:b/>
        </w:rPr>
        <w:t>Camel Case</w:t>
      </w:r>
    </w:p>
    <w:p w14:paraId="570F14A2" w14:textId="77777777" w:rsidR="003E7F70" w:rsidRPr="00314E42" w:rsidRDefault="00A40A2A" w:rsidP="003E7F70">
      <w:pPr>
        <w:pStyle w:val="ListParagraph"/>
        <w:numPr>
          <w:ilvl w:val="0"/>
          <w:numId w:val="2"/>
        </w:numPr>
      </w:pPr>
      <w:r w:rsidRPr="00314E42">
        <w:t xml:space="preserve">If </w:t>
      </w:r>
      <w:r w:rsidR="003E7F70">
        <w:t>another</w:t>
      </w:r>
      <w:r w:rsidRPr="00314E42">
        <w:t xml:space="preserve"> command</w:t>
      </w:r>
      <w:r w:rsidR="003E7F70">
        <w:t xml:space="preserve"> is received</w:t>
      </w:r>
      <w:r w:rsidRPr="00314E42">
        <w:t xml:space="preserve">, print </w:t>
      </w:r>
      <w:r w:rsidR="003E7F70" w:rsidRPr="00314E42">
        <w:rPr>
          <w:b/>
        </w:rPr>
        <w:t>"</w:t>
      </w:r>
      <w:r w:rsidR="003E7F70" w:rsidRPr="00D974BF">
        <w:rPr>
          <w:rStyle w:val="CodeChar"/>
        </w:rPr>
        <w:t>Error!</w:t>
      </w:r>
      <w:r w:rsidR="003E7F70" w:rsidRPr="00314E42">
        <w:rPr>
          <w:b/>
        </w:rPr>
        <w:t>"</w:t>
      </w:r>
    </w:p>
    <w:p w14:paraId="789761D7" w14:textId="77777777" w:rsidR="00B2272D" w:rsidRPr="00314E42" w:rsidRDefault="003E7F70" w:rsidP="00225931">
      <w:pPr>
        <w:pStyle w:val="ListParagraph"/>
        <w:jc w:val="center"/>
        <w:rPr>
          <w:b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4A77C9A" wp14:editId="4863DA8A">
            <wp:extent cx="5958840" cy="2618806"/>
            <wp:effectExtent l="19050" t="19050" r="228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135" cy="26211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170E3" w14:textId="77777777" w:rsidR="0053532A" w:rsidRPr="00EF217B" w:rsidRDefault="00890F14" w:rsidP="00A40A2A">
      <w:pPr>
        <w:pStyle w:val="Heading2"/>
        <w:rPr>
          <w:highlight w:val="yellow"/>
        </w:rPr>
      </w:pPr>
      <w:r w:rsidRPr="00EF217B">
        <w:rPr>
          <w:highlight w:val="yellow"/>
        </w:rPr>
        <w:t xml:space="preserve">Find </w:t>
      </w:r>
      <w:r w:rsidR="00C22122" w:rsidRPr="00EF217B">
        <w:rPr>
          <w:highlight w:val="yellow"/>
        </w:rPr>
        <w:t>ASCII</w:t>
      </w:r>
      <w:r w:rsidR="00D76ECC" w:rsidRPr="00EF217B">
        <w:rPr>
          <w:highlight w:val="yellow"/>
        </w:rPr>
        <w:t xml:space="preserve"> Equivalent</w:t>
      </w:r>
    </w:p>
    <w:p w14:paraId="00A49101" w14:textId="77777777" w:rsidR="00D76ECC" w:rsidRPr="00314E42" w:rsidRDefault="00D76ECC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which receives </w:t>
      </w:r>
      <w:r w:rsidRPr="00314E42">
        <w:rPr>
          <w:b/>
          <w:sz w:val="24"/>
          <w:szCs w:val="24"/>
        </w:rPr>
        <w:t>one string parameter</w:t>
      </w:r>
      <w:r w:rsidRPr="00314E42">
        <w:rPr>
          <w:sz w:val="24"/>
          <w:szCs w:val="24"/>
        </w:rPr>
        <w:t xml:space="preserve"> as an input. It will contain different words and numbers which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</w:t>
      </w:r>
      <w:r w:rsidRPr="00314E42">
        <w:rPr>
          <w:b/>
          <w:sz w:val="24"/>
          <w:szCs w:val="24"/>
        </w:rPr>
        <w:t>separated by space</w:t>
      </w:r>
      <w:r w:rsidRPr="00314E42">
        <w:rPr>
          <w:sz w:val="24"/>
          <w:szCs w:val="24"/>
        </w:rPr>
        <w:t xml:space="preserve">. Your job is to find </w:t>
      </w:r>
      <w:r w:rsidRPr="00314E42">
        <w:rPr>
          <w:b/>
          <w:sz w:val="24"/>
          <w:szCs w:val="24"/>
        </w:rPr>
        <w:t>all the</w:t>
      </w:r>
      <w:r w:rsidRPr="00314E42">
        <w:rPr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numbers</w:t>
      </w:r>
      <w:r w:rsidRPr="00314E42">
        <w:rPr>
          <w:sz w:val="24"/>
          <w:szCs w:val="24"/>
        </w:rPr>
        <w:t xml:space="preserve"> and convert them to their </w:t>
      </w:r>
      <w:r w:rsidR="007B3EB3">
        <w:rPr>
          <w:b/>
          <w:sz w:val="24"/>
          <w:szCs w:val="24"/>
        </w:rPr>
        <w:t>ASCII</w:t>
      </w:r>
      <w:r w:rsidRPr="00314E42">
        <w:rPr>
          <w:b/>
          <w:sz w:val="24"/>
          <w:szCs w:val="24"/>
        </w:rPr>
        <w:t xml:space="preserve"> char</w:t>
      </w:r>
      <w:r w:rsidRPr="00314E42">
        <w:rPr>
          <w:sz w:val="24"/>
          <w:szCs w:val="24"/>
        </w:rPr>
        <w:t xml:space="preserve"> equivalent and find </w:t>
      </w:r>
      <w:r w:rsidRPr="00314E42">
        <w:rPr>
          <w:b/>
          <w:sz w:val="24"/>
          <w:szCs w:val="24"/>
        </w:rPr>
        <w:t>all the words</w:t>
      </w:r>
      <w:r w:rsidRPr="00314E42">
        <w:rPr>
          <w:sz w:val="24"/>
          <w:szCs w:val="24"/>
        </w:rPr>
        <w:t xml:space="preserve"> and convert </w:t>
      </w:r>
      <w:r w:rsidRPr="00314E42">
        <w:rPr>
          <w:b/>
          <w:sz w:val="24"/>
          <w:szCs w:val="24"/>
        </w:rPr>
        <w:t xml:space="preserve">each </w:t>
      </w:r>
      <w:r w:rsidR="00B74074" w:rsidRPr="00314E42">
        <w:rPr>
          <w:b/>
          <w:sz w:val="24"/>
          <w:szCs w:val="24"/>
        </w:rPr>
        <w:t>letter</w:t>
      </w:r>
      <w:r w:rsidRPr="00314E42">
        <w:rPr>
          <w:sz w:val="24"/>
          <w:szCs w:val="24"/>
        </w:rPr>
        <w:t xml:space="preserve"> to </w:t>
      </w:r>
      <w:r w:rsidR="00853EF3" w:rsidRPr="00314E42">
        <w:rPr>
          <w:sz w:val="24"/>
          <w:szCs w:val="24"/>
        </w:rPr>
        <w:t>its</w:t>
      </w:r>
      <w:r w:rsidRPr="00314E42">
        <w:rPr>
          <w:sz w:val="24"/>
          <w:szCs w:val="24"/>
        </w:rPr>
        <w:t xml:space="preserve"> </w:t>
      </w:r>
      <w:r w:rsidR="00D350CB">
        <w:rPr>
          <w:b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</w:t>
      </w:r>
      <w:r w:rsidRPr="00314E42">
        <w:rPr>
          <w:sz w:val="24"/>
          <w:szCs w:val="24"/>
        </w:rPr>
        <w:t xml:space="preserve">. </w:t>
      </w:r>
      <w:r w:rsidR="00B74074" w:rsidRPr="00314E42">
        <w:rPr>
          <w:sz w:val="24"/>
          <w:szCs w:val="24"/>
        </w:rPr>
        <w:t xml:space="preserve">If there are </w:t>
      </w:r>
      <w:r w:rsidR="00B74074" w:rsidRPr="00314E42">
        <w:rPr>
          <w:b/>
          <w:sz w:val="24"/>
          <w:szCs w:val="24"/>
        </w:rPr>
        <w:t>other symbols</w:t>
      </w:r>
      <w:r w:rsidR="00B74074" w:rsidRPr="00314E42">
        <w:rPr>
          <w:sz w:val="24"/>
          <w:szCs w:val="24"/>
        </w:rPr>
        <w:t xml:space="preserve"> such as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%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@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!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 etc., </w:t>
      </w:r>
      <w:r w:rsidR="00B74074" w:rsidRPr="00314E42">
        <w:rPr>
          <w:b/>
          <w:sz w:val="24"/>
          <w:szCs w:val="24"/>
        </w:rPr>
        <w:t>convert</w:t>
      </w:r>
      <w:r w:rsidR="00B74074" w:rsidRPr="00314E42">
        <w:rPr>
          <w:sz w:val="24"/>
          <w:szCs w:val="24"/>
        </w:rPr>
        <w:t xml:space="preserve"> them to their </w:t>
      </w:r>
      <w:r w:rsidR="00D350CB" w:rsidRPr="00191AC4">
        <w:rPr>
          <w:bCs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="00B74074" w:rsidRPr="00314E42">
        <w:rPr>
          <w:sz w:val="24"/>
          <w:szCs w:val="24"/>
        </w:rPr>
        <w:t xml:space="preserve">number </w:t>
      </w:r>
      <w:r w:rsidR="00B74074" w:rsidRPr="00314E42">
        <w:rPr>
          <w:b/>
          <w:sz w:val="24"/>
          <w:szCs w:val="24"/>
        </w:rPr>
        <w:t>as well</w:t>
      </w:r>
      <w:r w:rsidR="00B74074" w:rsidRPr="00314E42">
        <w:rPr>
          <w:sz w:val="24"/>
          <w:szCs w:val="24"/>
        </w:rPr>
        <w:t xml:space="preserve">. </w:t>
      </w:r>
    </w:p>
    <w:p w14:paraId="445B935A" w14:textId="77777777" w:rsidR="00853EF3" w:rsidRPr="00314E42" w:rsidRDefault="00853EF3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output</w:t>
      </w:r>
      <w:r w:rsidRPr="00314E42">
        <w:rPr>
          <w:sz w:val="24"/>
          <w:szCs w:val="24"/>
        </w:rPr>
        <w:t xml:space="preserve"> should consist of each number that corresponds to each letter from the </w:t>
      </w:r>
      <w:r w:rsidR="005D09AB">
        <w:rPr>
          <w:sz w:val="24"/>
          <w:szCs w:val="24"/>
        </w:rPr>
        <w:t>ASCII</w:t>
      </w:r>
      <w:r w:rsidRPr="00314E42">
        <w:rPr>
          <w:sz w:val="24"/>
          <w:szCs w:val="24"/>
        </w:rPr>
        <w:t xml:space="preserve"> table for each word</w:t>
      </w:r>
      <w:r w:rsidR="00AD5B78">
        <w:rPr>
          <w:sz w:val="24"/>
          <w:szCs w:val="24"/>
        </w:rPr>
        <w:t>, on</w:t>
      </w:r>
      <w:r w:rsidR="00EF14D7" w:rsidRPr="00314E42">
        <w:rPr>
          <w:sz w:val="24"/>
          <w:szCs w:val="24"/>
        </w:rPr>
        <w:t xml:space="preserve"> </w:t>
      </w:r>
      <w:r w:rsidR="00EF14D7" w:rsidRPr="00314E42">
        <w:rPr>
          <w:b/>
          <w:sz w:val="24"/>
          <w:szCs w:val="24"/>
        </w:rPr>
        <w:t>se</w:t>
      </w:r>
      <w:r w:rsidR="00AD5B78">
        <w:rPr>
          <w:b/>
          <w:sz w:val="24"/>
          <w:szCs w:val="24"/>
        </w:rPr>
        <w:t>parate lines</w:t>
      </w:r>
      <w:r w:rsidRPr="00314E42">
        <w:rPr>
          <w:sz w:val="24"/>
          <w:szCs w:val="24"/>
        </w:rPr>
        <w:t xml:space="preserve">, </w:t>
      </w:r>
      <w:r w:rsidRPr="00314E42">
        <w:rPr>
          <w:b/>
          <w:sz w:val="24"/>
          <w:szCs w:val="24"/>
        </w:rPr>
        <w:t>separated by space</w:t>
      </w:r>
      <w:r w:rsidR="00AD5B78">
        <w:rPr>
          <w:sz w:val="24"/>
          <w:szCs w:val="24"/>
        </w:rPr>
        <w:t>. T</w:t>
      </w:r>
      <w:r w:rsidRPr="00314E42">
        <w:rPr>
          <w:sz w:val="24"/>
          <w:szCs w:val="24"/>
        </w:rPr>
        <w:t xml:space="preserve">he final word </w:t>
      </w:r>
      <w:r w:rsidR="00AD5B78">
        <w:rPr>
          <w:sz w:val="24"/>
          <w:szCs w:val="24"/>
        </w:rPr>
        <w:t xml:space="preserve">to print is </w:t>
      </w:r>
      <w:r w:rsidR="00057699" w:rsidRPr="00314E42">
        <w:rPr>
          <w:sz w:val="24"/>
          <w:szCs w:val="24"/>
        </w:rPr>
        <w:t xml:space="preserve">received by </w:t>
      </w:r>
      <w:r w:rsidR="00057699" w:rsidRPr="00314E42">
        <w:rPr>
          <w:b/>
          <w:sz w:val="24"/>
          <w:szCs w:val="24"/>
        </w:rPr>
        <w:t>appending all the chars</w:t>
      </w:r>
      <w:r w:rsidR="00057699" w:rsidRPr="00314E42">
        <w:rPr>
          <w:sz w:val="24"/>
          <w:szCs w:val="24"/>
        </w:rPr>
        <w:t xml:space="preserve">, converted from the </w:t>
      </w:r>
      <w:r w:rsidR="00AD5B78">
        <w:rPr>
          <w:sz w:val="24"/>
          <w:szCs w:val="24"/>
        </w:rPr>
        <w:t>input numbers.</w:t>
      </w:r>
      <w:r w:rsidR="00057699" w:rsidRPr="00314E42">
        <w:rPr>
          <w:sz w:val="24"/>
          <w:szCs w:val="24"/>
        </w:rPr>
        <w:t xml:space="preserve"> </w:t>
      </w:r>
    </w:p>
    <w:p w14:paraId="0830C22F" w14:textId="77777777" w:rsidR="0053532A" w:rsidRPr="00314E42" w:rsidRDefault="00057699" w:rsidP="002303C8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 below:</w:t>
      </w:r>
    </w:p>
    <w:p w14:paraId="519645E3" w14:textId="77777777" w:rsidR="00085003" w:rsidRPr="00314E42" w:rsidRDefault="00085003" w:rsidP="00085003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576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303C8" w:rsidRPr="00314E42" w14:paraId="4D914272" w14:textId="77777777" w:rsidTr="002303C8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0D03F3E1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BAFAD1E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303C8" w:rsidRPr="00314E42" w14:paraId="23597518" w14:textId="77777777" w:rsidTr="002303C8">
        <w:trPr>
          <w:trHeight w:val="828"/>
        </w:trPr>
        <w:tc>
          <w:tcPr>
            <w:tcW w:w="5387" w:type="dxa"/>
          </w:tcPr>
          <w:p w14:paraId="58AEF4A4" w14:textId="77777777" w:rsidR="002303C8" w:rsidRPr="00314E42" w:rsidRDefault="00BF3A22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3A22">
              <w:rPr>
                <w:rFonts w:ascii="Consolas" w:hAnsi="Consolas"/>
                <w:sz w:val="24"/>
                <w:szCs w:val="24"/>
              </w:rPr>
              <w:t>83 111 John Adams 102 116 85 Roger 110 105</w:t>
            </w:r>
          </w:p>
          <w:p w14:paraId="4AEC20A1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5FAC8D4A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74 111 104 110</w:t>
            </w:r>
          </w:p>
          <w:p w14:paraId="79B530B0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65 100 97 109 115</w:t>
            </w:r>
          </w:p>
          <w:p w14:paraId="3719C3DA" w14:textId="77777777" w:rsid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82 111 103 101</w:t>
            </w:r>
            <w:r>
              <w:rPr>
                <w:rFonts w:ascii="Consolas" w:hAnsi="Consolas"/>
                <w:bCs/>
                <w:sz w:val="24"/>
                <w:szCs w:val="24"/>
              </w:rPr>
              <w:t> </w:t>
            </w:r>
            <w:r w:rsidRPr="00BF3A22">
              <w:rPr>
                <w:rFonts w:ascii="Consolas" w:hAnsi="Consolas"/>
                <w:bCs/>
                <w:sz w:val="24"/>
                <w:szCs w:val="24"/>
              </w:rPr>
              <w:t xml:space="preserve">114 </w:t>
            </w:r>
          </w:p>
          <w:p w14:paraId="727B5C08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SoftUni</w:t>
            </w:r>
          </w:p>
          <w:p w14:paraId="018696F2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39EDCF85" w14:textId="77777777" w:rsidR="0053532A" w:rsidRPr="00314E42" w:rsidRDefault="0053532A" w:rsidP="00695164">
      <w:pPr>
        <w:tabs>
          <w:tab w:val="left" w:pos="1368"/>
        </w:tabs>
      </w:pPr>
    </w:p>
    <w:p w14:paraId="733EF053" w14:textId="77777777" w:rsidR="00C24FBC" w:rsidRDefault="00C24FBC" w:rsidP="00C24FBC"/>
    <w:p w14:paraId="5096A1ED" w14:textId="77777777" w:rsidR="00C24FBC" w:rsidRPr="00C24FBC" w:rsidRDefault="00C24FBC" w:rsidP="00C24FBC"/>
    <w:p w14:paraId="3DCEF204" w14:textId="77777777" w:rsidR="0053532A" w:rsidRDefault="0053532A" w:rsidP="0053532A">
      <w:pPr>
        <w:pStyle w:val="Heading3"/>
      </w:pPr>
      <w:r w:rsidRPr="00314E42">
        <w:t>Hints</w:t>
      </w:r>
    </w:p>
    <w:p w14:paraId="47275307" w14:textId="77777777" w:rsidR="00C24FBC" w:rsidRDefault="00C24FBC" w:rsidP="00C24FBC">
      <w:r>
        <w:t>First, get the input and the result:</w:t>
      </w:r>
    </w:p>
    <w:p w14:paraId="4AA909A3" w14:textId="02CE63FF" w:rsidR="00C24FBC" w:rsidRDefault="003410D2" w:rsidP="00225931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2DEE263" wp14:editId="3C256026">
            <wp:extent cx="4810125" cy="5334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380BD" w14:textId="77777777" w:rsidR="00C24FBC" w:rsidRDefault="00C24FBC" w:rsidP="00C24FBC">
      <w:r>
        <w:t>Then, create a function that generates the result:</w:t>
      </w:r>
    </w:p>
    <w:p w14:paraId="1FCEBA4A" w14:textId="77777777" w:rsidR="00C24FBC" w:rsidRDefault="00964529" w:rsidP="0022593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8A27FF9" wp14:editId="1D1449ED">
            <wp:extent cx="5524500" cy="4079023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84"/>
                    <a:stretch/>
                  </pic:blipFill>
                  <pic:spPr bwMode="auto">
                    <a:xfrm>
                      <a:off x="0" y="0"/>
                      <a:ext cx="5538074" cy="40890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6460" w14:textId="77777777" w:rsidR="00C24FBC" w:rsidRPr="00066255" w:rsidRDefault="00C24FBC" w:rsidP="00C24FBC">
      <w:pPr>
        <w:pStyle w:val="ListParagraph"/>
        <w:numPr>
          <w:ilvl w:val="0"/>
          <w:numId w:val="27"/>
        </w:numPr>
        <w:rPr>
          <w:b/>
        </w:rPr>
      </w:pPr>
      <w:r>
        <w:t xml:space="preserve">If the current </w:t>
      </w:r>
      <w:r w:rsidRPr="00066255">
        <w:rPr>
          <w:b/>
        </w:rPr>
        <w:t>element is a number</w:t>
      </w:r>
      <w:r w:rsidR="00066255">
        <w:t xml:space="preserve">, convert it to </w:t>
      </w:r>
      <w:r w:rsidR="00066255" w:rsidRPr="00066255">
        <w:rPr>
          <w:b/>
        </w:rPr>
        <w:t>character</w:t>
      </w:r>
    </w:p>
    <w:p w14:paraId="5A909941" w14:textId="77777777" w:rsidR="00C24FBC" w:rsidRDefault="00C24FBC" w:rsidP="00C24FBC">
      <w:pPr>
        <w:pStyle w:val="ListParagraph"/>
        <w:numPr>
          <w:ilvl w:val="0"/>
          <w:numId w:val="27"/>
        </w:numPr>
      </w:pPr>
      <w:r>
        <w:t xml:space="preserve">Otherwise, loop through each </w:t>
      </w:r>
      <w:r w:rsidRPr="00066255">
        <w:rPr>
          <w:b/>
        </w:rPr>
        <w:t>character</w:t>
      </w:r>
      <w:r>
        <w:t xml:space="preserve"> and </w:t>
      </w:r>
      <w:r w:rsidR="00225931">
        <w:rPr>
          <w:b/>
        </w:rPr>
        <w:t>convert it into</w:t>
      </w:r>
      <w:r w:rsidRPr="00066255">
        <w:rPr>
          <w:b/>
        </w:rPr>
        <w:t xml:space="preserve"> number</w:t>
      </w:r>
    </w:p>
    <w:p w14:paraId="78543F68" w14:textId="77777777" w:rsidR="00C24FBC" w:rsidRDefault="0022579C" w:rsidP="00C24FBC">
      <w:pPr>
        <w:pStyle w:val="ListParagraph"/>
        <w:numPr>
          <w:ilvl w:val="0"/>
          <w:numId w:val="27"/>
        </w:numPr>
      </w:pPr>
      <w:r>
        <w:t>Finally, append the result</w:t>
      </w:r>
    </w:p>
    <w:p w14:paraId="53116F18" w14:textId="77777777" w:rsidR="00F931F2" w:rsidRPr="00314E42" w:rsidRDefault="00225931" w:rsidP="00FA06AF">
      <w:pPr>
        <w:pStyle w:val="ListParagraph"/>
        <w:jc w:val="center"/>
        <w:rPr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E64D41A" wp14:editId="6D29BC77">
            <wp:extent cx="4476670" cy="3169920"/>
            <wp:effectExtent l="19050" t="19050" r="1968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422" cy="3186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FBE5D" w14:textId="77777777" w:rsidR="006E2AD4" w:rsidRPr="00314E42" w:rsidRDefault="00494EEF" w:rsidP="006E2AD4">
      <w:pPr>
        <w:pStyle w:val="Heading2"/>
      </w:pPr>
      <w:r w:rsidRPr="00314E42">
        <w:t>S</w:t>
      </w:r>
      <w:r w:rsidR="00834D9B" w:rsidRPr="00314E42">
        <w:t>plit String</w:t>
      </w:r>
      <w:r w:rsidRPr="00314E42">
        <w:t xml:space="preserve"> Equally</w:t>
      </w:r>
    </w:p>
    <w:p w14:paraId="4896DD09" w14:textId="77777777" w:rsidR="00494EEF" w:rsidRPr="00314E42" w:rsidRDefault="00494EEF" w:rsidP="00494EE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takes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5EAA87A5" w14:textId="77777777"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first parameter</w:t>
      </w:r>
      <w:r w:rsidRPr="00314E42">
        <w:rPr>
          <w:sz w:val="24"/>
          <w:szCs w:val="24"/>
        </w:rPr>
        <w:t xml:space="preserve"> will be of type </w:t>
      </w:r>
      <w:r w:rsidRPr="00314E42">
        <w:rPr>
          <w:b/>
          <w:sz w:val="24"/>
          <w:szCs w:val="24"/>
        </w:rPr>
        <w:t>string</w:t>
      </w:r>
    </w:p>
    <w:p w14:paraId="4F22BBED" w14:textId="77777777"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second parameter</w:t>
      </w:r>
      <w:r w:rsidRPr="00314E42">
        <w:rPr>
          <w:sz w:val="24"/>
          <w:szCs w:val="24"/>
        </w:rPr>
        <w:t xml:space="preserve"> will</w:t>
      </w:r>
      <w:r w:rsidR="00501171" w:rsidRPr="00314E42">
        <w:rPr>
          <w:sz w:val="24"/>
          <w:szCs w:val="24"/>
        </w:rPr>
        <w:t xml:space="preserve"> always</w:t>
      </w:r>
      <w:r w:rsidRPr="00314E42">
        <w:rPr>
          <w:sz w:val="24"/>
          <w:szCs w:val="24"/>
        </w:rPr>
        <w:t xml:space="preserve"> be </w:t>
      </w:r>
      <w:r w:rsidR="00501171" w:rsidRPr="00314E42">
        <w:rPr>
          <w:b/>
          <w:sz w:val="24"/>
          <w:szCs w:val="24"/>
        </w:rPr>
        <w:t>a positive</w:t>
      </w:r>
      <w:r w:rsidRPr="00314E42">
        <w:rPr>
          <w:b/>
          <w:sz w:val="24"/>
          <w:szCs w:val="24"/>
        </w:rPr>
        <w:t xml:space="preserve"> integer</w:t>
      </w:r>
      <w:r w:rsidR="00501171" w:rsidRPr="00314E42">
        <w:rPr>
          <w:sz w:val="24"/>
          <w:szCs w:val="24"/>
        </w:rPr>
        <w:t xml:space="preserve">, </w:t>
      </w:r>
      <w:r w:rsidR="00501171" w:rsidRPr="00314E42">
        <w:rPr>
          <w:b/>
          <w:sz w:val="24"/>
          <w:szCs w:val="24"/>
        </w:rPr>
        <w:t>bigger than 0</w:t>
      </w:r>
    </w:p>
    <w:p w14:paraId="7773C75F" w14:textId="5AE8D404" w:rsidR="002B4ECC" w:rsidRPr="00F00FDF" w:rsidRDefault="00494EEF" w:rsidP="00F00FD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split the st</w:t>
      </w:r>
      <w:r w:rsidR="00834D9B" w:rsidRPr="00314E42">
        <w:rPr>
          <w:b/>
          <w:sz w:val="24"/>
          <w:szCs w:val="24"/>
        </w:rPr>
        <w:t>ring equally by the number</w:t>
      </w:r>
      <w:r w:rsidR="00834D9B" w:rsidRPr="00314E42">
        <w:rPr>
          <w:sz w:val="24"/>
          <w:szCs w:val="24"/>
        </w:rPr>
        <w:t xml:space="preserve"> you have received</w:t>
      </w:r>
      <w:r w:rsidR="00E16B1F" w:rsidRPr="00314E42">
        <w:rPr>
          <w:sz w:val="24"/>
          <w:szCs w:val="24"/>
        </w:rPr>
        <w:t xml:space="preserve">, </w:t>
      </w:r>
      <w:r w:rsidR="00E16B1F" w:rsidRPr="00314E42">
        <w:rPr>
          <w:b/>
          <w:sz w:val="24"/>
          <w:szCs w:val="24"/>
        </w:rPr>
        <w:t>separated by space</w:t>
      </w:r>
      <w:r w:rsidR="00834D9B" w:rsidRPr="00314E42">
        <w:rPr>
          <w:sz w:val="24"/>
          <w:szCs w:val="24"/>
        </w:rPr>
        <w:t>.</w:t>
      </w:r>
      <w:r w:rsidR="00F00FDF">
        <w:rPr>
          <w:sz w:val="24"/>
          <w:szCs w:val="24"/>
        </w:rPr>
        <w:t xml:space="preserve"> </w:t>
      </w:r>
      <w:r w:rsidR="0093008A" w:rsidRPr="00F00FDF">
        <w:rPr>
          <w:sz w:val="24"/>
          <w:szCs w:val="24"/>
        </w:rPr>
        <w:t>However, if the string</w:t>
      </w:r>
      <w:r w:rsidR="002B4ECC" w:rsidRPr="00F00FDF">
        <w:rPr>
          <w:sz w:val="24"/>
          <w:szCs w:val="24"/>
        </w:rPr>
        <w:t xml:space="preserve"> </w:t>
      </w:r>
      <w:r w:rsidR="002B4ECC" w:rsidRPr="00F00FDF">
        <w:rPr>
          <w:b/>
          <w:sz w:val="24"/>
          <w:szCs w:val="24"/>
        </w:rPr>
        <w:t>cannot</w:t>
      </w:r>
      <w:r w:rsidR="002B4ECC" w:rsidRPr="00F00FDF">
        <w:rPr>
          <w:sz w:val="24"/>
          <w:szCs w:val="24"/>
        </w:rPr>
        <w:t xml:space="preserve"> be split into equal parts, fill the last sequence until its </w:t>
      </w:r>
      <w:r w:rsidR="002B4ECC" w:rsidRPr="00F00FDF">
        <w:rPr>
          <w:b/>
          <w:sz w:val="24"/>
          <w:szCs w:val="24"/>
        </w:rPr>
        <w:t>length</w:t>
      </w:r>
      <w:r w:rsidR="002B4ECC" w:rsidRPr="00F00FDF">
        <w:rPr>
          <w:sz w:val="24"/>
          <w:szCs w:val="24"/>
        </w:rPr>
        <w:t xml:space="preserve"> is </w:t>
      </w:r>
      <w:r w:rsidR="002B4ECC" w:rsidRPr="00F00FDF">
        <w:rPr>
          <w:b/>
          <w:sz w:val="24"/>
          <w:szCs w:val="24"/>
        </w:rPr>
        <w:t xml:space="preserve">equal </w:t>
      </w:r>
      <w:r w:rsidR="002B4ECC" w:rsidRPr="00F00FDF">
        <w:rPr>
          <w:sz w:val="24"/>
          <w:szCs w:val="24"/>
        </w:rPr>
        <w:t xml:space="preserve">to the </w:t>
      </w:r>
      <w:r w:rsidR="002B4ECC" w:rsidRPr="00F00FDF">
        <w:rPr>
          <w:b/>
          <w:sz w:val="24"/>
          <w:szCs w:val="24"/>
        </w:rPr>
        <w:t>second parameter</w:t>
      </w:r>
      <w:r w:rsidR="002B4ECC" w:rsidRPr="00F00FDF">
        <w:rPr>
          <w:sz w:val="24"/>
          <w:szCs w:val="24"/>
        </w:rPr>
        <w:t xml:space="preserve">, starting from the </w:t>
      </w:r>
      <w:r w:rsidR="002B4ECC" w:rsidRPr="00F00FDF">
        <w:rPr>
          <w:b/>
          <w:sz w:val="24"/>
          <w:szCs w:val="24"/>
        </w:rPr>
        <w:t>beginning</w:t>
      </w:r>
      <w:r w:rsidR="002B4ECC" w:rsidRPr="00F00FDF">
        <w:rPr>
          <w:sz w:val="24"/>
          <w:szCs w:val="24"/>
        </w:rPr>
        <w:t xml:space="preserve"> of the string.</w:t>
      </w:r>
    </w:p>
    <w:p w14:paraId="2FB47463" w14:textId="77777777" w:rsidR="002B4ECC" w:rsidRPr="00314E42" w:rsidRDefault="002B4ECC" w:rsidP="002B4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For more information, see the examples below: </w:t>
      </w:r>
    </w:p>
    <w:p w14:paraId="38E1C186" w14:textId="77777777" w:rsidR="004D685C" w:rsidRPr="00314E42" w:rsidRDefault="004D685C" w:rsidP="002B4ECC">
      <w:pPr>
        <w:pStyle w:val="Heading3"/>
        <w:rPr>
          <w:sz w:val="24"/>
          <w:szCs w:val="24"/>
        </w:rPr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B4ECC" w:rsidRPr="00314E42" w14:paraId="761CDD25" w14:textId="77777777" w:rsidTr="00066255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47C9F710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2A18024C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B4ECC" w:rsidRPr="00606B5E" w14:paraId="1839D18C" w14:textId="77777777" w:rsidTr="00066255">
        <w:trPr>
          <w:trHeight w:val="828"/>
        </w:trPr>
        <w:tc>
          <w:tcPr>
            <w:tcW w:w="5387" w:type="dxa"/>
          </w:tcPr>
          <w:p w14:paraId="4C5CD5D8" w14:textId="77777777" w:rsidR="002B4ECC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F364CD" w:rsidRPr="00F364CD">
              <w:rPr>
                <w:rFonts w:ascii="Consolas" w:hAnsi="Consolas"/>
                <w:sz w:val="24"/>
                <w:szCs w:val="24"/>
              </w:rPr>
              <w:t>RandomInput1234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>
              <w:rPr>
                <w:rFonts w:ascii="Consolas" w:hAnsi="Consolas"/>
                <w:sz w:val="24"/>
                <w:szCs w:val="24"/>
              </w:rPr>
              <w:t>, 2</w:t>
            </w:r>
          </w:p>
        </w:tc>
        <w:tc>
          <w:tcPr>
            <w:tcW w:w="5341" w:type="dxa"/>
          </w:tcPr>
          <w:p w14:paraId="20848D9F" w14:textId="77777777" w:rsidR="002B4ECC" w:rsidRPr="00F364CD" w:rsidRDefault="00F364CD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de-DE"/>
              </w:rPr>
            </w:pPr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>Ra nd om In pu t1 23 4R</w:t>
            </w:r>
          </w:p>
        </w:tc>
      </w:tr>
      <w:tr w:rsidR="00066255" w:rsidRPr="00314E42" w14:paraId="35A103A2" w14:textId="77777777" w:rsidTr="00066255">
        <w:trPr>
          <w:trHeight w:val="828"/>
        </w:trPr>
        <w:tc>
          <w:tcPr>
            <w:tcW w:w="5387" w:type="dxa"/>
          </w:tcPr>
          <w:p w14:paraId="7D28B7F4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Test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, 8</w:t>
            </w:r>
          </w:p>
        </w:tc>
        <w:tc>
          <w:tcPr>
            <w:tcW w:w="5341" w:type="dxa"/>
          </w:tcPr>
          <w:p w14:paraId="1E261284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TestTe</w:t>
            </w:r>
            <w:r w:rsidR="00DC1113">
              <w:rPr>
                <w:rFonts w:ascii="Consolas" w:hAnsi="Consolas"/>
                <w:bCs/>
                <w:sz w:val="24"/>
                <w:szCs w:val="24"/>
              </w:rPr>
              <w:t>st</w:t>
            </w:r>
          </w:p>
        </w:tc>
      </w:tr>
      <w:tr w:rsidR="00066255" w:rsidRPr="00314E42" w14:paraId="0112C1F6" w14:textId="77777777" w:rsidTr="00066255">
        <w:trPr>
          <w:trHeight w:val="828"/>
        </w:trPr>
        <w:tc>
          <w:tcPr>
            <w:tcW w:w="5387" w:type="dxa"/>
          </w:tcPr>
          <w:p w14:paraId="7D1521BC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, 14</w:t>
            </w:r>
          </w:p>
        </w:tc>
        <w:tc>
          <w:tcPr>
            <w:tcW w:w="5341" w:type="dxa"/>
          </w:tcPr>
          <w:p w14:paraId="2EBC18DE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JavaScriptJava</w:t>
            </w:r>
          </w:p>
        </w:tc>
      </w:tr>
    </w:tbl>
    <w:p w14:paraId="47A7AE84" w14:textId="77777777" w:rsidR="004D685C" w:rsidRPr="00314E42" w:rsidRDefault="004D685C" w:rsidP="004D685C"/>
    <w:p w14:paraId="06DEE7FB" w14:textId="77777777" w:rsidR="004D685C" w:rsidRDefault="004D685C" w:rsidP="004D685C">
      <w:pPr>
        <w:pStyle w:val="Heading3"/>
      </w:pPr>
      <w:r w:rsidRPr="00314E42">
        <w:t>Hints</w:t>
      </w:r>
    </w:p>
    <w:p w14:paraId="307647F3" w14:textId="77777777" w:rsidR="00066255" w:rsidRDefault="0039060C" w:rsidP="00066255">
      <w:r>
        <w:t>First, get the two input fields:</w:t>
      </w:r>
    </w:p>
    <w:p w14:paraId="44B2FEDB" w14:textId="05CA5FAE" w:rsidR="0039060C" w:rsidRDefault="00FF2BF0" w:rsidP="00F364C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FC53BC0" wp14:editId="130EC0A5">
            <wp:extent cx="5490210" cy="480060"/>
            <wp:effectExtent l="19050" t="19050" r="1524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000" r="5353"/>
                    <a:stretch/>
                  </pic:blipFill>
                  <pic:spPr bwMode="auto">
                    <a:xfrm>
                      <a:off x="0" y="0"/>
                      <a:ext cx="5490210" cy="4800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FFA3" w14:textId="77777777" w:rsidR="0039060C" w:rsidRDefault="0039060C" w:rsidP="00066255">
      <w:r>
        <w:t>Then, create the function t</w:t>
      </w:r>
      <w:r w:rsidR="00F364CD">
        <w:t>hat splits the resulting string:</w:t>
      </w:r>
    </w:p>
    <w:p w14:paraId="5C46CF27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Split the string into separate parts</w:t>
      </w:r>
    </w:p>
    <w:p w14:paraId="2385FB30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Add them to an array</w:t>
      </w:r>
    </w:p>
    <w:p w14:paraId="6602291E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Set the result to equal that array joined by a space</w:t>
      </w:r>
    </w:p>
    <w:p w14:paraId="7BF04514" w14:textId="77777777" w:rsidR="00F364CD" w:rsidRDefault="00F364CD" w:rsidP="00066255"/>
    <w:p w14:paraId="4B9700A8" w14:textId="77777777" w:rsidR="0039060C" w:rsidRDefault="0039060C" w:rsidP="00F364C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D9C7185" wp14:editId="05BBD77B">
            <wp:extent cx="5234031" cy="4311426"/>
            <wp:effectExtent l="19050" t="19050" r="24130" b="1333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918" cy="43105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1188D" w14:textId="77777777" w:rsidR="00F931F2" w:rsidRPr="00314E42" w:rsidRDefault="00EC0F8B" w:rsidP="00F37249">
      <w:pPr>
        <w:pStyle w:val="ListParagraph"/>
        <w:jc w:val="center"/>
        <w:rPr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2464D32" wp14:editId="2E0C43E4">
            <wp:extent cx="4297680" cy="3847525"/>
            <wp:effectExtent l="19050" t="19050" r="2667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866" cy="3852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7CC29" w14:textId="77777777" w:rsidR="003F712F" w:rsidRPr="00314E42" w:rsidRDefault="006F3EA0" w:rsidP="003F712F">
      <w:pPr>
        <w:pStyle w:val="Heading2"/>
      </w:pPr>
      <w:bookmarkStart w:id="0" w:name="_GoBack"/>
      <w:r w:rsidRPr="00314E42">
        <w:t>Replace a Certain Word</w:t>
      </w:r>
    </w:p>
    <w:bookmarkEnd w:id="0"/>
    <w:p w14:paraId="5000334F" w14:textId="77777777" w:rsidR="0020524A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32BD45A0" w14:textId="77777777" w:rsidR="00C66B07" w:rsidRPr="00C66B07" w:rsidRDefault="00C66B07" w:rsidP="0020524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first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 string</w:t>
      </w:r>
      <w:r w:rsidRPr="00314E42">
        <w:rPr>
          <w:sz w:val="24"/>
          <w:szCs w:val="24"/>
        </w:rPr>
        <w:t xml:space="preserve"> - the </w:t>
      </w:r>
      <w:r w:rsidRPr="00314E42">
        <w:rPr>
          <w:b/>
          <w:sz w:val="24"/>
          <w:szCs w:val="24"/>
        </w:rPr>
        <w:t>word</w:t>
      </w:r>
      <w:r w:rsidRPr="00314E42">
        <w:rPr>
          <w:sz w:val="24"/>
          <w:szCs w:val="24"/>
        </w:rPr>
        <w:t xml:space="preserve"> that will be </w:t>
      </w:r>
      <w:r w:rsidRPr="00314E42">
        <w:rPr>
          <w:b/>
          <w:sz w:val="24"/>
          <w:szCs w:val="24"/>
        </w:rPr>
        <w:t>used for replacing</w:t>
      </w:r>
      <w:r w:rsidRPr="00314E42">
        <w:rPr>
          <w:sz w:val="24"/>
          <w:szCs w:val="24"/>
        </w:rPr>
        <w:t>.</w:t>
      </w:r>
    </w:p>
    <w:p w14:paraId="2224E27E" w14:textId="77777777" w:rsidR="0020524A" w:rsidRPr="00314E42" w:rsidRDefault="0020524A" w:rsidP="008875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="00C66B07">
        <w:rPr>
          <w:b/>
          <w:sz w:val="24"/>
          <w:szCs w:val="24"/>
        </w:rPr>
        <w:t>second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. </w:t>
      </w:r>
    </w:p>
    <w:p w14:paraId="7C11CDAB" w14:textId="77777777" w:rsidR="0020524A" w:rsidRPr="00314E42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word that needs to be </w:t>
      </w:r>
      <w:r w:rsidRPr="00314E42">
        <w:rPr>
          <w:b/>
          <w:sz w:val="24"/>
          <w:szCs w:val="24"/>
        </w:rPr>
        <w:t>replaced</w:t>
      </w:r>
      <w:r w:rsidRPr="00314E42">
        <w:rPr>
          <w:sz w:val="24"/>
          <w:szCs w:val="24"/>
        </w:rPr>
        <w:t xml:space="preserve"> in each of the strings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found in the </w:t>
      </w:r>
      <w:r w:rsidRPr="00314E42">
        <w:rPr>
          <w:b/>
          <w:sz w:val="24"/>
          <w:szCs w:val="24"/>
        </w:rPr>
        <w:t>first string</w:t>
      </w:r>
      <w:r w:rsidRPr="00314E42">
        <w:rPr>
          <w:sz w:val="24"/>
          <w:szCs w:val="24"/>
        </w:rPr>
        <w:t xml:space="preserve"> of the array </w:t>
      </w:r>
      <w:r w:rsidRPr="00314E42">
        <w:rPr>
          <w:b/>
          <w:sz w:val="24"/>
          <w:szCs w:val="24"/>
        </w:rPr>
        <w:t>at the second index</w:t>
      </w:r>
      <w:r w:rsidRPr="00314E42">
        <w:rPr>
          <w:sz w:val="24"/>
          <w:szCs w:val="24"/>
        </w:rPr>
        <w:t>.</w:t>
      </w:r>
      <w:r w:rsidR="00B85661" w:rsidRPr="00314E42">
        <w:rPr>
          <w:sz w:val="24"/>
          <w:szCs w:val="24"/>
        </w:rPr>
        <w:t xml:space="preserve"> Your task is to </w:t>
      </w:r>
      <w:r w:rsidR="00B85661" w:rsidRPr="00314E42">
        <w:rPr>
          <w:b/>
          <w:sz w:val="24"/>
          <w:szCs w:val="24"/>
        </w:rPr>
        <w:t>replace every word with the given</w:t>
      </w:r>
      <w:r w:rsidR="00B85661" w:rsidRPr="00314E42">
        <w:rPr>
          <w:sz w:val="24"/>
          <w:szCs w:val="24"/>
        </w:rPr>
        <w:t xml:space="preserve"> one from the input. Have in mind that the cases are </w:t>
      </w:r>
      <w:r w:rsidR="00B85661" w:rsidRPr="00314E42">
        <w:rPr>
          <w:b/>
          <w:sz w:val="24"/>
          <w:szCs w:val="24"/>
        </w:rPr>
        <w:t>case-insensitive</w:t>
      </w:r>
      <w:r w:rsidR="00B85661" w:rsidRPr="00314E42">
        <w:rPr>
          <w:sz w:val="24"/>
          <w:szCs w:val="24"/>
        </w:rPr>
        <w:t>.</w:t>
      </w:r>
    </w:p>
    <w:p w14:paraId="520C076A" w14:textId="30543516" w:rsidR="00BC2990" w:rsidRPr="00314E42" w:rsidRDefault="00BC2990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Print </w:t>
      </w:r>
      <w:r w:rsidRPr="008A05AD">
        <w:rPr>
          <w:b/>
          <w:sz w:val="24"/>
          <w:szCs w:val="24"/>
        </w:rPr>
        <w:t>each</w:t>
      </w:r>
      <w:r w:rsidRPr="00314E42">
        <w:rPr>
          <w:sz w:val="24"/>
          <w:szCs w:val="24"/>
        </w:rPr>
        <w:t xml:space="preserve"> of the strings from the array on a </w:t>
      </w:r>
      <w:r w:rsidRPr="008A05AD">
        <w:rPr>
          <w:b/>
          <w:sz w:val="24"/>
          <w:szCs w:val="24"/>
        </w:rPr>
        <w:t xml:space="preserve">new </w:t>
      </w:r>
      <w:r w:rsidR="00C45E69">
        <w:rPr>
          <w:b/>
          <w:sz w:val="24"/>
          <w:szCs w:val="24"/>
        </w:rPr>
        <w:t>&lt;p&gt; element</w:t>
      </w:r>
      <w:r w:rsidRPr="00314E42">
        <w:rPr>
          <w:sz w:val="24"/>
          <w:szCs w:val="24"/>
        </w:rPr>
        <w:t>.</w:t>
      </w:r>
    </w:p>
    <w:p w14:paraId="328555BC" w14:textId="77777777" w:rsidR="005F4B42" w:rsidRPr="00314E42" w:rsidRDefault="005F4B42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4036DA2C" w14:textId="77777777" w:rsidR="00191DBE" w:rsidRPr="00314E42" w:rsidRDefault="006B48C8" w:rsidP="00191DBE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F4B42" w:rsidRPr="00314E42" w14:paraId="6719E434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135CB1C3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61C4F44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F4B42" w:rsidRPr="00314E42" w14:paraId="2103D578" w14:textId="77777777" w:rsidTr="00143D2E">
        <w:trPr>
          <w:trHeight w:val="828"/>
        </w:trPr>
        <w:tc>
          <w:tcPr>
            <w:tcW w:w="5387" w:type="dxa"/>
          </w:tcPr>
          <w:p w14:paraId="67548C6F" w14:textId="77777777" w:rsidR="00BC2990" w:rsidRPr="00314E42" w:rsidRDefault="00C66B07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 xml:space="preserve">", 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[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I love pROgRaMminG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319C6D98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proGramMing is fun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59252FF1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ProgrAmmIng.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,</w:t>
            </w:r>
          </w:p>
          <w:p w14:paraId="02AD1496" w14:textId="77777777" w:rsidR="005F4B42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JSProgramming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!@#$proGRAMming!@#$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C66B07">
              <w:rPr>
                <w:rFonts w:ascii="Consolas" w:hAnsi="Consolas"/>
                <w:sz w:val="24"/>
                <w:szCs w:val="24"/>
              </w:rPr>
              <w:t>]</w:t>
            </w:r>
          </w:p>
          <w:p w14:paraId="44FB5E69" w14:textId="77777777" w:rsidR="005F4B42" w:rsidRPr="00314E42" w:rsidRDefault="005F4B42" w:rsidP="005F4B42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7A61CA85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I love JavaScript</w:t>
            </w:r>
          </w:p>
          <w:p w14:paraId="14A34223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 is fun</w:t>
            </w:r>
          </w:p>
          <w:p w14:paraId="562CE8E5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JavaScript.</w:t>
            </w:r>
          </w:p>
          <w:p w14:paraId="13EF6B2A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JSJavaScript</w:t>
            </w:r>
          </w:p>
          <w:p w14:paraId="62EEF928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!@#$JavaScript!@#$</w:t>
            </w:r>
          </w:p>
          <w:p w14:paraId="04D957A4" w14:textId="77777777" w:rsidR="005F4B42" w:rsidRPr="00314E42" w:rsidRDefault="005F4B42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2B211A7C" w14:textId="77777777" w:rsidR="00191DBE" w:rsidRPr="00314E42" w:rsidRDefault="00191DBE" w:rsidP="00191DBE"/>
    <w:p w14:paraId="3001E23C" w14:textId="77777777" w:rsidR="003A6C93" w:rsidRDefault="003A6C93" w:rsidP="003A6C93">
      <w:pPr>
        <w:pStyle w:val="Heading3"/>
      </w:pPr>
      <w:r w:rsidRPr="00314E42">
        <w:lastRenderedPageBreak/>
        <w:t>Hints</w:t>
      </w:r>
    </w:p>
    <w:p w14:paraId="5350F3CF" w14:textId="77777777" w:rsidR="00603153" w:rsidRDefault="00603153" w:rsidP="00603153">
      <w:pPr>
        <w:pStyle w:val="ListParagraph"/>
        <w:numPr>
          <w:ilvl w:val="0"/>
          <w:numId w:val="28"/>
        </w:numPr>
      </w:pPr>
      <w:r>
        <w:t>Get the input fields</w:t>
      </w:r>
    </w:p>
    <w:p w14:paraId="63A62822" w14:textId="77777777" w:rsidR="00603153" w:rsidRDefault="00603153" w:rsidP="00603153">
      <w:pPr>
        <w:pStyle w:val="ListParagraph"/>
        <w:numPr>
          <w:ilvl w:val="0"/>
          <w:numId w:val="28"/>
        </w:numPr>
      </w:pPr>
      <w:r>
        <w:t xml:space="preserve">Create a separate function that replaces each element of the array with the given string (use </w:t>
      </w:r>
      <w:r w:rsidRPr="007B3460">
        <w:rPr>
          <w:rFonts w:ascii="Consolas" w:hAnsi="Consolas"/>
          <w:b/>
          <w:bCs/>
        </w:rPr>
        <w:t>RegEx</w:t>
      </w:r>
      <w:r>
        <w:t>)</w:t>
      </w:r>
    </w:p>
    <w:p w14:paraId="785E9BAE" w14:textId="77777777" w:rsidR="00603153" w:rsidRPr="00603153" w:rsidRDefault="00603153" w:rsidP="00603153">
      <w:pPr>
        <w:pStyle w:val="ListParagraph"/>
        <w:numPr>
          <w:ilvl w:val="0"/>
          <w:numId w:val="28"/>
        </w:numPr>
      </w:pPr>
      <w:r>
        <w:t xml:space="preserve">Add paragraphs to the </w:t>
      </w:r>
      <w:r w:rsidRPr="007B3460">
        <w:rPr>
          <w:rFonts w:ascii="Consolas" w:hAnsi="Consolas"/>
          <w:b/>
          <w:bCs/>
        </w:rPr>
        <w:t>&lt;span&gt;</w:t>
      </w:r>
      <w:r>
        <w:t xml:space="preserve"> containing the new strings </w:t>
      </w:r>
    </w:p>
    <w:p w14:paraId="608761AA" w14:textId="77777777" w:rsidR="00F931F2" w:rsidRPr="00314E42" w:rsidRDefault="00234E8F" w:rsidP="00D85D59">
      <w:pPr>
        <w:pStyle w:val="ListParagraph"/>
        <w:jc w:val="center"/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7955BAB" wp14:editId="27EA80CB">
            <wp:extent cx="4022725" cy="3294896"/>
            <wp:effectExtent l="19050" t="19050" r="1587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164" cy="33034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A8F8C" w14:textId="77777777" w:rsidR="00DD46F3" w:rsidRPr="00314E42" w:rsidRDefault="0092127C" w:rsidP="00DD46F3">
      <w:pPr>
        <w:pStyle w:val="Heading2"/>
      </w:pPr>
      <w:r w:rsidRPr="00314E42">
        <w:t>Extract User Data</w:t>
      </w:r>
    </w:p>
    <w:p w14:paraId="4421D111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 as an input.</w:t>
      </w:r>
    </w:p>
    <w:p w14:paraId="605E3F88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extract</w:t>
      </w:r>
      <w:r w:rsidRPr="00314E42">
        <w:rPr>
          <w:sz w:val="24"/>
          <w:szCs w:val="24"/>
        </w:rPr>
        <w:t xml:space="preserve"> all </w:t>
      </w:r>
      <w:r w:rsidRPr="00314E42">
        <w:rPr>
          <w:b/>
          <w:sz w:val="24"/>
          <w:szCs w:val="24"/>
        </w:rPr>
        <w:t>valid user data</w:t>
      </w:r>
      <w:r w:rsidRPr="00314E42">
        <w:rPr>
          <w:sz w:val="24"/>
          <w:szCs w:val="24"/>
        </w:rPr>
        <w:t xml:space="preserve"> from each of the strings. </w:t>
      </w:r>
      <w:r w:rsidRPr="00196DC2">
        <w:rPr>
          <w:b/>
          <w:sz w:val="24"/>
          <w:szCs w:val="24"/>
        </w:rPr>
        <w:t>Valid data</w:t>
      </w:r>
      <w:r w:rsidRPr="00314E42">
        <w:rPr>
          <w:sz w:val="24"/>
          <w:szCs w:val="24"/>
        </w:rPr>
        <w:t xml:space="preserve"> consists of:</w:t>
      </w:r>
    </w:p>
    <w:p w14:paraId="1AB833C1" w14:textId="77777777" w:rsidR="00B20612" w:rsidRPr="00314E42" w:rsidRDefault="00B20612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It will always start </w:t>
      </w:r>
      <w:r w:rsidRPr="00196DC2">
        <w:rPr>
          <w:sz w:val="24"/>
          <w:szCs w:val="24"/>
        </w:rPr>
        <w:t xml:space="preserve">with </w:t>
      </w:r>
      <w:r w:rsidRPr="00196DC2">
        <w:rPr>
          <w:rFonts w:cstheme="minorHAnsi"/>
          <w:sz w:val="24"/>
          <w:szCs w:val="24"/>
        </w:rPr>
        <w:t>a</w:t>
      </w:r>
      <w:r w:rsidRPr="00196DC2">
        <w:rPr>
          <w:rFonts w:cstheme="minorHAnsi"/>
          <w:b/>
          <w:sz w:val="24"/>
          <w:szCs w:val="24"/>
        </w:rPr>
        <w:t xml:space="preserve"> name</w:t>
      </w:r>
      <w:r w:rsidRPr="00196DC2">
        <w:rPr>
          <w:rFonts w:cstheme="minorHAnsi"/>
          <w:sz w:val="24"/>
          <w:szCs w:val="24"/>
        </w:rPr>
        <w:t>.</w:t>
      </w:r>
      <w:r w:rsidRPr="00314E42">
        <w:rPr>
          <w:sz w:val="24"/>
          <w:szCs w:val="24"/>
        </w:rPr>
        <w:t xml:space="preserve"> A valid name will always consist </w:t>
      </w:r>
      <w:r w:rsidRPr="00196DC2">
        <w:rPr>
          <w:rFonts w:cstheme="minorHAnsi"/>
          <w:sz w:val="24"/>
          <w:szCs w:val="24"/>
        </w:rPr>
        <w:t xml:space="preserve">of </w:t>
      </w:r>
      <w:r w:rsidRPr="00196DC2">
        <w:rPr>
          <w:rFonts w:cstheme="minorHAnsi"/>
          <w:b/>
          <w:sz w:val="24"/>
          <w:szCs w:val="24"/>
        </w:rPr>
        <w:t>first name</w:t>
      </w:r>
      <w:r w:rsidRPr="00196DC2">
        <w:rPr>
          <w:rFonts w:cstheme="minorHAnsi"/>
          <w:sz w:val="24"/>
          <w:szCs w:val="24"/>
        </w:rPr>
        <w:t xml:space="preserve"> and </w:t>
      </w:r>
      <w:r w:rsidRPr="00196DC2">
        <w:rPr>
          <w:rFonts w:cstheme="minorHAnsi"/>
          <w:b/>
          <w:sz w:val="24"/>
          <w:szCs w:val="24"/>
        </w:rPr>
        <w:t>surname</w:t>
      </w:r>
      <w:r w:rsidRPr="00314E42">
        <w:rPr>
          <w:b/>
          <w:sz w:val="24"/>
          <w:szCs w:val="24"/>
        </w:rPr>
        <w:t xml:space="preserve"> separated by space</w:t>
      </w:r>
      <w:r w:rsidRPr="00314E42">
        <w:rPr>
          <w:sz w:val="24"/>
          <w:szCs w:val="24"/>
        </w:rPr>
        <w:t xml:space="preserve">. Note that the first name will </w:t>
      </w:r>
      <w:r w:rsidRPr="00314E42">
        <w:rPr>
          <w:b/>
          <w:sz w:val="24"/>
          <w:szCs w:val="24"/>
        </w:rPr>
        <w:t>always start with an uppercase letter</w:t>
      </w:r>
      <w:r w:rsidRPr="00314E42">
        <w:rPr>
          <w:sz w:val="24"/>
          <w:szCs w:val="24"/>
        </w:rPr>
        <w:t xml:space="preserve"> and can be followed by lowercase ones (</w:t>
      </w:r>
      <w:r w:rsidRPr="00314E42">
        <w:rPr>
          <w:b/>
          <w:sz w:val="24"/>
          <w:szCs w:val="24"/>
        </w:rPr>
        <w:t>but not necessarily</w:t>
      </w:r>
      <w:r w:rsidRPr="00314E42">
        <w:rPr>
          <w:sz w:val="24"/>
          <w:szCs w:val="24"/>
        </w:rPr>
        <w:t xml:space="preserve">). The surname will always start with a </w:t>
      </w:r>
      <w:r w:rsidRPr="00196DC2">
        <w:rPr>
          <w:b/>
          <w:sz w:val="24"/>
          <w:szCs w:val="24"/>
        </w:rPr>
        <w:t>capital letter</w:t>
      </w:r>
      <w:r w:rsidRPr="00314E42">
        <w:rPr>
          <w:sz w:val="24"/>
          <w:szCs w:val="24"/>
        </w:rPr>
        <w:t xml:space="preserve">, followed by </w:t>
      </w:r>
      <w:r w:rsidR="00820D5C">
        <w:rPr>
          <w:b/>
          <w:sz w:val="24"/>
          <w:szCs w:val="24"/>
        </w:rPr>
        <w:t>one or more</w:t>
      </w:r>
      <w:r w:rsidRPr="00314E42">
        <w:rPr>
          <w:sz w:val="24"/>
          <w:szCs w:val="24"/>
        </w:rPr>
        <w:t xml:space="preserve"> lowercase ones. </w:t>
      </w:r>
    </w:p>
    <w:p w14:paraId="27A62372" w14:textId="77777777" w:rsidR="00B72A0C" w:rsidRPr="00314E42" w:rsidRDefault="00B72A0C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name will be followed by </w:t>
      </w:r>
      <w:r w:rsidRPr="00314E42">
        <w:rPr>
          <w:b/>
          <w:sz w:val="24"/>
          <w:szCs w:val="24"/>
        </w:rPr>
        <w:t>a phone number</w:t>
      </w:r>
      <w:r w:rsidRPr="00314E42">
        <w:rPr>
          <w:sz w:val="24"/>
          <w:szCs w:val="24"/>
        </w:rPr>
        <w:t xml:space="preserve">. A valid phone number will be in the following format: </w:t>
      </w:r>
      <w:r w:rsidRPr="00314E42">
        <w:rPr>
          <w:i/>
          <w:sz w:val="24"/>
          <w:szCs w:val="24"/>
        </w:rPr>
        <w:t>+359 2 569 789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+359 3 759 846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+359-5-789-359</w:t>
      </w:r>
      <w:r w:rsidR="0042030D" w:rsidRPr="00314E42">
        <w:rPr>
          <w:sz w:val="24"/>
          <w:szCs w:val="24"/>
        </w:rPr>
        <w:t xml:space="preserve">. Note that it will </w:t>
      </w:r>
      <w:r w:rsidR="0042030D" w:rsidRPr="00314E42">
        <w:rPr>
          <w:b/>
          <w:sz w:val="24"/>
          <w:szCs w:val="24"/>
        </w:rPr>
        <w:t>always start with +359</w:t>
      </w:r>
      <w:r w:rsidR="0042030D" w:rsidRPr="00314E42">
        <w:rPr>
          <w:sz w:val="24"/>
          <w:szCs w:val="24"/>
        </w:rPr>
        <w:t xml:space="preserve"> and the digits can be separated by </w:t>
      </w:r>
      <w:r w:rsidR="0042030D" w:rsidRPr="00314E42">
        <w:rPr>
          <w:b/>
          <w:sz w:val="24"/>
          <w:szCs w:val="24"/>
        </w:rPr>
        <w:t>either</w:t>
      </w:r>
      <w:r w:rsidR="0042030D" w:rsidRPr="00314E42">
        <w:rPr>
          <w:sz w:val="24"/>
          <w:szCs w:val="24"/>
        </w:rPr>
        <w:t xml:space="preserve"> </w:t>
      </w:r>
      <w:r w:rsidR="0042030D" w:rsidRPr="00314E42">
        <w:rPr>
          <w:b/>
          <w:sz w:val="24"/>
          <w:szCs w:val="24"/>
        </w:rPr>
        <w:t>spaces</w:t>
      </w:r>
      <w:r w:rsidR="0042030D" w:rsidRPr="00314E42">
        <w:rPr>
          <w:sz w:val="24"/>
          <w:szCs w:val="24"/>
        </w:rPr>
        <w:t xml:space="preserve"> or </w:t>
      </w:r>
      <w:r w:rsidR="0042030D" w:rsidRPr="00314E42">
        <w:rPr>
          <w:b/>
          <w:sz w:val="24"/>
          <w:szCs w:val="24"/>
        </w:rPr>
        <w:t>dashes</w:t>
      </w:r>
      <w:r w:rsidR="0042030D" w:rsidRPr="00314E42">
        <w:rPr>
          <w:sz w:val="24"/>
          <w:szCs w:val="24"/>
        </w:rPr>
        <w:t xml:space="preserve"> but </w:t>
      </w:r>
      <w:r w:rsidR="0042030D" w:rsidRPr="00314E42">
        <w:rPr>
          <w:b/>
          <w:sz w:val="24"/>
          <w:szCs w:val="24"/>
        </w:rPr>
        <w:t>NOT</w:t>
      </w:r>
      <w:r w:rsidR="0042030D" w:rsidRPr="00314E42">
        <w:rPr>
          <w:sz w:val="24"/>
          <w:szCs w:val="24"/>
        </w:rPr>
        <w:t xml:space="preserve"> both. </w:t>
      </w:r>
    </w:p>
    <w:p w14:paraId="2BAA85F6" w14:textId="7DA54B18" w:rsidR="00744B19" w:rsidRPr="00314E42" w:rsidRDefault="00744B19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phone number will be followed by </w:t>
      </w:r>
      <w:r w:rsidRPr="00314E42">
        <w:rPr>
          <w:b/>
          <w:sz w:val="24"/>
          <w:szCs w:val="24"/>
        </w:rPr>
        <w:t>an email</w:t>
      </w:r>
      <w:r w:rsidRPr="00314E42">
        <w:rPr>
          <w:sz w:val="24"/>
          <w:szCs w:val="24"/>
        </w:rPr>
        <w:t xml:space="preserve">. A valid email can consist of only </w:t>
      </w:r>
      <w:r w:rsidRPr="00314E42">
        <w:rPr>
          <w:b/>
          <w:sz w:val="24"/>
          <w:szCs w:val="24"/>
        </w:rPr>
        <w:t xml:space="preserve">lowercase </w:t>
      </w:r>
      <w:r w:rsidR="00724BB8" w:rsidRPr="00314E42">
        <w:rPr>
          <w:b/>
          <w:sz w:val="24"/>
          <w:szCs w:val="24"/>
        </w:rPr>
        <w:t>Latin</w:t>
      </w:r>
      <w:r w:rsidRPr="00314E42">
        <w:rPr>
          <w:b/>
          <w:sz w:val="24"/>
          <w:szCs w:val="24"/>
        </w:rPr>
        <w:t xml:space="preserve"> letters</w:t>
      </w:r>
      <w:r w:rsidRPr="00314E42">
        <w:rPr>
          <w:sz w:val="24"/>
          <w:szCs w:val="24"/>
        </w:rPr>
        <w:t xml:space="preserve"> or </w:t>
      </w:r>
      <w:r w:rsidRPr="00314E42">
        <w:rPr>
          <w:b/>
          <w:sz w:val="24"/>
          <w:szCs w:val="24"/>
        </w:rPr>
        <w:t>digits</w:t>
      </w:r>
      <w:r w:rsidRPr="00314E42">
        <w:rPr>
          <w:sz w:val="24"/>
          <w:szCs w:val="24"/>
        </w:rPr>
        <w:t xml:space="preserve">, followed by </w:t>
      </w:r>
      <w:r w:rsidRPr="00314E42">
        <w:rPr>
          <w:b/>
          <w:sz w:val="24"/>
          <w:szCs w:val="24"/>
        </w:rPr>
        <w:t>@</w:t>
      </w:r>
      <w:r w:rsidR="00817C74" w:rsidRPr="00314E42">
        <w:rPr>
          <w:sz w:val="24"/>
          <w:szCs w:val="24"/>
        </w:rPr>
        <w:t xml:space="preserve"> and </w:t>
      </w:r>
      <w:r w:rsidR="00817C74" w:rsidRPr="00314E42">
        <w:rPr>
          <w:b/>
          <w:sz w:val="24"/>
          <w:szCs w:val="24"/>
        </w:rPr>
        <w:t xml:space="preserve">one or more lowercase </w:t>
      </w:r>
      <w:r w:rsidR="00724BB8" w:rsidRPr="00314E42">
        <w:rPr>
          <w:b/>
          <w:sz w:val="24"/>
          <w:szCs w:val="24"/>
        </w:rPr>
        <w:t>Latin</w:t>
      </w:r>
      <w:r w:rsidR="00817C74" w:rsidRPr="00314E42">
        <w:rPr>
          <w:b/>
          <w:sz w:val="24"/>
          <w:szCs w:val="24"/>
        </w:rPr>
        <w:t xml:space="preserve"> letters</w:t>
      </w:r>
      <w:r w:rsidR="00817C74" w:rsidRPr="00314E42">
        <w:rPr>
          <w:sz w:val="24"/>
          <w:szCs w:val="24"/>
        </w:rPr>
        <w:t>.</w:t>
      </w:r>
      <w:r w:rsidR="00196DC2">
        <w:rPr>
          <w:sz w:val="24"/>
          <w:szCs w:val="24"/>
        </w:rPr>
        <w:t xml:space="preserve"> T</w:t>
      </w:r>
      <w:r w:rsidR="003C40B0" w:rsidRPr="00314E42">
        <w:rPr>
          <w:sz w:val="24"/>
          <w:szCs w:val="24"/>
        </w:rPr>
        <w:t xml:space="preserve">here will always be </w:t>
      </w:r>
      <w:r w:rsidR="003C40B0" w:rsidRPr="00314E42">
        <w:rPr>
          <w:b/>
          <w:sz w:val="24"/>
          <w:szCs w:val="24"/>
        </w:rPr>
        <w:t>a dot</w:t>
      </w:r>
      <w:r w:rsidR="00196DC2">
        <w:rPr>
          <w:b/>
          <w:sz w:val="24"/>
          <w:szCs w:val="24"/>
        </w:rPr>
        <w:t xml:space="preserve"> before the domain</w:t>
      </w:r>
      <w:r w:rsidR="00196DC2">
        <w:rPr>
          <w:sz w:val="24"/>
          <w:szCs w:val="24"/>
        </w:rPr>
        <w:t>, which</w:t>
      </w:r>
      <w:r w:rsidR="003C40B0" w:rsidRPr="00314E42">
        <w:rPr>
          <w:sz w:val="24"/>
          <w:szCs w:val="24"/>
        </w:rPr>
        <w:t xml:space="preserve"> can consist of </w:t>
      </w:r>
      <w:r w:rsidR="003C40B0" w:rsidRPr="00314E42">
        <w:rPr>
          <w:b/>
          <w:sz w:val="24"/>
          <w:szCs w:val="24"/>
        </w:rPr>
        <w:t>at least</w:t>
      </w:r>
      <w:r w:rsidR="003C40B0" w:rsidRPr="00314E42">
        <w:rPr>
          <w:sz w:val="24"/>
          <w:szCs w:val="24"/>
        </w:rPr>
        <w:t xml:space="preserve"> two lowercase </w:t>
      </w:r>
      <w:r w:rsidR="00724BB8" w:rsidRPr="00314E42">
        <w:rPr>
          <w:sz w:val="24"/>
          <w:szCs w:val="24"/>
        </w:rPr>
        <w:t>Latin</w:t>
      </w:r>
      <w:r w:rsidR="003C40B0" w:rsidRPr="00314E42">
        <w:rPr>
          <w:sz w:val="24"/>
          <w:szCs w:val="24"/>
        </w:rPr>
        <w:t xml:space="preserve"> letters </w:t>
      </w:r>
      <w:r w:rsidR="003C40B0" w:rsidRPr="00314E42">
        <w:rPr>
          <w:b/>
          <w:sz w:val="24"/>
          <w:szCs w:val="24"/>
        </w:rPr>
        <w:t>BUT</w:t>
      </w:r>
      <w:r w:rsidR="003C40B0" w:rsidRPr="00314E42">
        <w:rPr>
          <w:sz w:val="24"/>
          <w:szCs w:val="24"/>
        </w:rPr>
        <w:t xml:space="preserve"> no more than three.</w:t>
      </w:r>
    </w:p>
    <w:p w14:paraId="47E1F506" w14:textId="77777777" w:rsidR="00F00543" w:rsidRPr="00314E42" w:rsidRDefault="00F00543" w:rsidP="00F00543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 xml:space="preserve">Note that the data will be </w:t>
      </w:r>
      <w:r w:rsidRPr="00314E42">
        <w:rPr>
          <w:b/>
          <w:sz w:val="24"/>
          <w:szCs w:val="24"/>
        </w:rPr>
        <w:t xml:space="preserve">always separated by a </w:t>
      </w:r>
      <w:r w:rsidR="00196DC2">
        <w:rPr>
          <w:b/>
          <w:sz w:val="24"/>
          <w:szCs w:val="24"/>
        </w:rPr>
        <w:t xml:space="preserve">single </w:t>
      </w:r>
      <w:r w:rsidRPr="00314E42">
        <w:rPr>
          <w:b/>
          <w:sz w:val="24"/>
          <w:szCs w:val="24"/>
        </w:rPr>
        <w:t>space</w:t>
      </w:r>
      <w:r w:rsidRPr="00314E42">
        <w:rPr>
          <w:sz w:val="24"/>
          <w:szCs w:val="24"/>
        </w:rPr>
        <w:t>.</w:t>
      </w:r>
    </w:p>
    <w:p w14:paraId="4281CC09" w14:textId="77777777" w:rsidR="003C40B0" w:rsidRPr="00314E42" w:rsidRDefault="003C40B0" w:rsidP="00507B37">
      <w:pPr>
        <w:ind w:left="360"/>
        <w:rPr>
          <w:rFonts w:ascii="Consolas" w:hAnsi="Consolas"/>
          <w:sz w:val="24"/>
          <w:szCs w:val="24"/>
        </w:rPr>
      </w:pPr>
      <w:r w:rsidRPr="00314E42">
        <w:rPr>
          <w:sz w:val="24"/>
          <w:szCs w:val="24"/>
        </w:rPr>
        <w:t xml:space="preserve">In case part of the above described data is </w:t>
      </w:r>
      <w:r w:rsidRPr="00196DC2">
        <w:rPr>
          <w:b/>
          <w:sz w:val="24"/>
          <w:szCs w:val="24"/>
        </w:rPr>
        <w:t>missing</w:t>
      </w:r>
      <w:r w:rsidRPr="00314E42">
        <w:rPr>
          <w:sz w:val="24"/>
          <w:szCs w:val="24"/>
        </w:rPr>
        <w:t xml:space="preserve"> or is </w:t>
      </w:r>
      <w:r w:rsidRPr="00196DC2">
        <w:rPr>
          <w:b/>
          <w:sz w:val="24"/>
          <w:szCs w:val="24"/>
        </w:rPr>
        <w:t>invalid</w:t>
      </w:r>
      <w:r w:rsidRPr="00314E42">
        <w:rPr>
          <w:sz w:val="24"/>
          <w:szCs w:val="24"/>
        </w:rPr>
        <w:t xml:space="preserve">, print 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rFonts w:ascii="Consolas" w:hAnsi="Consolas"/>
          <w:b/>
          <w:sz w:val="24"/>
          <w:szCs w:val="24"/>
        </w:rPr>
        <w:t>Invalid data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sz w:val="24"/>
          <w:szCs w:val="24"/>
        </w:rPr>
        <w:t xml:space="preserve"> on the console. Otherwise, print each of the extracted information</w:t>
      </w:r>
      <w:r w:rsidR="00F931F2" w:rsidRPr="00314E42">
        <w:rPr>
          <w:sz w:val="24"/>
          <w:szCs w:val="24"/>
        </w:rPr>
        <w:t xml:space="preserve"> </w:t>
      </w:r>
      <w:r w:rsidR="00196DC2">
        <w:rPr>
          <w:b/>
          <w:sz w:val="24"/>
          <w:szCs w:val="24"/>
        </w:rPr>
        <w:t>on a new line</w:t>
      </w:r>
      <w:r w:rsidR="00F931F2" w:rsidRPr="00314E42">
        <w:rPr>
          <w:sz w:val="24"/>
          <w:szCs w:val="24"/>
        </w:rPr>
        <w:t xml:space="preserve"> in the following format:</w:t>
      </w:r>
    </w:p>
    <w:p w14:paraId="087D3B7B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Name: {extractе</w:t>
      </w:r>
      <w:r w:rsidR="00F931F2" w:rsidRPr="00314E42">
        <w:rPr>
          <w:rFonts w:ascii="Consolas" w:hAnsi="Consolas"/>
          <w:b/>
          <w:sz w:val="24"/>
          <w:szCs w:val="24"/>
        </w:rPr>
        <w:t>dName}</w:t>
      </w:r>
    </w:p>
    <w:p w14:paraId="475F98BA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lastRenderedPageBreak/>
        <w:t xml:space="preserve">Phone Number: </w:t>
      </w:r>
      <w:r w:rsidR="00F931F2" w:rsidRPr="00314E42">
        <w:rPr>
          <w:rFonts w:ascii="Consolas" w:hAnsi="Consolas"/>
          <w:b/>
          <w:sz w:val="24"/>
          <w:szCs w:val="24"/>
        </w:rPr>
        <w:t>{extractedPhoneNumber}</w:t>
      </w:r>
    </w:p>
    <w:p w14:paraId="3972F681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 xml:space="preserve">Email: </w:t>
      </w:r>
      <w:r w:rsidR="00F931F2" w:rsidRPr="00314E42">
        <w:rPr>
          <w:rFonts w:ascii="Consolas" w:hAnsi="Consolas"/>
          <w:b/>
          <w:sz w:val="24"/>
          <w:szCs w:val="24"/>
        </w:rPr>
        <w:t>{extractedEmail}</w:t>
      </w:r>
    </w:p>
    <w:p w14:paraId="0A679207" w14:textId="77777777" w:rsidR="00F931F2" w:rsidRPr="00314E42" w:rsidRDefault="00F931F2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- - -</w:t>
      </w:r>
    </w:p>
    <w:p w14:paraId="4259BDE1" w14:textId="77777777" w:rsidR="00F931F2" w:rsidRPr="00314E42" w:rsidRDefault="00F931F2" w:rsidP="003C40B0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07D64871" w14:textId="77777777" w:rsidR="006B48C8" w:rsidRPr="00314E42" w:rsidRDefault="006B48C8" w:rsidP="006B48C8">
      <w:pPr>
        <w:pStyle w:val="Heading3"/>
      </w:pPr>
      <w:r w:rsidRPr="00314E42">
        <w:t>Example</w:t>
      </w:r>
    </w:p>
    <w:p w14:paraId="42A5D983" w14:textId="77777777" w:rsidR="00507B37" w:rsidRPr="00314E42" w:rsidRDefault="00507B37" w:rsidP="00507B37"/>
    <w:tbl>
      <w:tblPr>
        <w:tblStyle w:val="TableGrid"/>
        <w:tblpPr w:leftFromText="180" w:rightFromText="180" w:vertAnchor="text" w:horzAnchor="margin" w:tblpYSpec="bottom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07B37" w:rsidRPr="00314E42" w14:paraId="7E8750DD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6F9654D9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7541F600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07B37" w:rsidRPr="00314E42" w14:paraId="633ADF29" w14:textId="77777777" w:rsidTr="00143D2E">
        <w:trPr>
          <w:trHeight w:val="828"/>
        </w:trPr>
        <w:tc>
          <w:tcPr>
            <w:tcW w:w="5387" w:type="dxa"/>
          </w:tcPr>
          <w:p w14:paraId="283619A9" w14:textId="77777777" w:rsidR="00507B37" w:rsidRPr="00314E42" w:rsidRDefault="00AB2C41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AB2C41">
              <w:rPr>
                <w:rFonts w:ascii="Consolas" w:hAnsi="Consolas"/>
                <w:sz w:val="24"/>
                <w:szCs w:val="24"/>
              </w:rPr>
              <w:t>["George Smith +359 2 123 456 George@gmail.com", "G S +359-5-759-684 valid@gmail.com", "Smith +359-5 789 654 smith@gmail.com"]</w:t>
            </w:r>
          </w:p>
        </w:tc>
        <w:tc>
          <w:tcPr>
            <w:tcW w:w="5341" w:type="dxa"/>
            <w:vAlign w:val="center"/>
          </w:tcPr>
          <w:p w14:paraId="3E83271C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48803849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9FC1D8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Name: G S</w:t>
            </w:r>
          </w:p>
          <w:p w14:paraId="5806FD5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Phone Number: +359-5-759-684</w:t>
            </w:r>
          </w:p>
          <w:p w14:paraId="1F32FA42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Email: valid@gmail.com</w:t>
            </w:r>
          </w:p>
          <w:p w14:paraId="01B77A2A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6D65BF8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18933A93" w14:textId="77777777" w:rsidR="00507B37" w:rsidRPr="00314E42" w:rsidRDefault="00755AAE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</w:tc>
      </w:tr>
    </w:tbl>
    <w:p w14:paraId="649005DA" w14:textId="77777777" w:rsidR="00507B37" w:rsidRPr="00314E42" w:rsidRDefault="00507B37" w:rsidP="00DD46F3"/>
    <w:p w14:paraId="043D73DC" w14:textId="77777777" w:rsidR="00AB2C41" w:rsidRDefault="00AB2C41" w:rsidP="00A12687">
      <w:pPr>
        <w:ind w:left="720"/>
        <w:jc w:val="both"/>
        <w:rPr>
          <w:noProof/>
        </w:rPr>
      </w:pPr>
    </w:p>
    <w:p w14:paraId="44927578" w14:textId="77777777" w:rsidR="002A4272" w:rsidRPr="00314E42" w:rsidRDefault="00AB2C41" w:rsidP="00AB2C41">
      <w:pPr>
        <w:ind w:left="720"/>
        <w:jc w:val="center"/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6A5BC522" wp14:editId="5DA69DF0">
            <wp:extent cx="5554980" cy="4114653"/>
            <wp:effectExtent l="19050" t="19050" r="266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352"/>
                    <a:stretch/>
                  </pic:blipFill>
                  <pic:spPr bwMode="auto">
                    <a:xfrm>
                      <a:off x="0" y="0"/>
                      <a:ext cx="5559455" cy="41179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4272" w:rsidRPr="00314E42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01A570" w14:textId="77777777" w:rsidR="000A2A65" w:rsidRDefault="000A2A65" w:rsidP="008068A2">
      <w:pPr>
        <w:spacing w:after="0" w:line="240" w:lineRule="auto"/>
      </w:pPr>
      <w:r>
        <w:separator/>
      </w:r>
    </w:p>
  </w:endnote>
  <w:endnote w:type="continuationSeparator" w:id="0">
    <w:p w14:paraId="5BFF44EE" w14:textId="77777777" w:rsidR="000A2A65" w:rsidRDefault="000A2A6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386FE" w14:textId="77777777" w:rsidR="00281EDE" w:rsidRPr="00AC77AD" w:rsidRDefault="00281EDE" w:rsidP="00281ED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731E47D5" wp14:editId="6BB6A60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47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590C0088" wp14:editId="3C7D3ED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2BE0AB5A" wp14:editId="651A6F1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3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5E7CB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ml0z/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24A590" wp14:editId="12F067D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9D0142" w14:textId="7B0E38E8" w:rsidR="00281EDE" w:rsidRPr="008C2B83" w:rsidRDefault="00281EDE" w:rsidP="00281ED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7286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72864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24A59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cA9ZVz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14:paraId="4D9D0142" w14:textId="7B0E38E8" w:rsidR="00281EDE" w:rsidRPr="008C2B83" w:rsidRDefault="00281EDE" w:rsidP="00281ED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7286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72864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CC9DD7" wp14:editId="63D008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A51F6D" w14:textId="77777777" w:rsidR="00281EDE" w:rsidRDefault="00281EDE" w:rsidP="00281ED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CC9DD7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qV+l/T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14:paraId="6AA51F6D" w14:textId="77777777" w:rsidR="00281EDE" w:rsidRDefault="00281EDE" w:rsidP="00281ED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EEE6E2" wp14:editId="6E1C455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4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1A3A46" w14:textId="77777777" w:rsidR="00281EDE" w:rsidRDefault="00281EDE" w:rsidP="00281ED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C3A5A48" w14:textId="77777777" w:rsidR="00281EDE" w:rsidRDefault="00281EDE" w:rsidP="00281ED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D54923" wp14:editId="7E639502">
                                <wp:extent cx="167005" cy="203387"/>
                                <wp:effectExtent l="0" t="0" r="4445" b="6350"/>
                                <wp:docPr id="48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587100" wp14:editId="54F3EFD4">
                                <wp:extent cx="171450" cy="205105"/>
                                <wp:effectExtent l="0" t="0" r="0" b="4445"/>
                                <wp:docPr id="49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448842" wp14:editId="392C299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434E21" wp14:editId="27193982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BFEAE6" wp14:editId="16A335A6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4DEEB5" wp14:editId="5ECB6194">
                                <wp:extent cx="190500" cy="190500"/>
                                <wp:effectExtent l="0" t="0" r="0" b="0"/>
                                <wp:docPr id="5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6B6413" wp14:editId="21EB09AA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0DE93A7" wp14:editId="05D33FCB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4430539" wp14:editId="6A2C1134">
                                <wp:extent cx="215153" cy="209247"/>
                                <wp:effectExtent l="0" t="0" r="0" b="635"/>
                                <wp:docPr id="5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9CEC41" wp14:editId="1A2056D4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EEE6E2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UiINT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0F1A3A46" w14:textId="77777777" w:rsidR="00281EDE" w:rsidRDefault="00281EDE" w:rsidP="00281ED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C3A5A48" w14:textId="77777777" w:rsidR="00281EDE" w:rsidRDefault="00281EDE" w:rsidP="00281ED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1D54923" wp14:editId="7E639502">
                          <wp:extent cx="167005" cy="203387"/>
                          <wp:effectExtent l="0" t="0" r="4445" b="6350"/>
                          <wp:docPr id="48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587100" wp14:editId="54F3EFD4">
                          <wp:extent cx="171450" cy="205105"/>
                          <wp:effectExtent l="0" t="0" r="0" b="4445"/>
                          <wp:docPr id="49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448842" wp14:editId="392C299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434E21" wp14:editId="27193982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BFEAE6" wp14:editId="16A335A6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4DEEB5" wp14:editId="5ECB6194">
                          <wp:extent cx="190500" cy="190500"/>
                          <wp:effectExtent l="0" t="0" r="0" b="0"/>
                          <wp:docPr id="5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6B6413" wp14:editId="21EB09AA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0DE93A7" wp14:editId="05D33FCB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4430539" wp14:editId="6A2C1134">
                          <wp:extent cx="215153" cy="209247"/>
                          <wp:effectExtent l="0" t="0" r="0" b="635"/>
                          <wp:docPr id="5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79CEC41" wp14:editId="1A2056D4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29EE7EDD" w14:textId="77777777" w:rsidR="00281EDE" w:rsidRPr="00AC77AD" w:rsidRDefault="00281EDE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76086D" w14:textId="77777777" w:rsidR="000A2A65" w:rsidRDefault="000A2A65" w:rsidP="008068A2">
      <w:pPr>
        <w:spacing w:after="0" w:line="240" w:lineRule="auto"/>
      </w:pPr>
      <w:r>
        <w:separator/>
      </w:r>
    </w:p>
  </w:footnote>
  <w:footnote w:type="continuationSeparator" w:id="0">
    <w:p w14:paraId="05A4FC9B" w14:textId="77777777" w:rsidR="000A2A65" w:rsidRDefault="000A2A6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D4E1E" w14:textId="77777777" w:rsidR="00281EDE" w:rsidRDefault="00281ED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CA129C"/>
    <w:multiLevelType w:val="hybridMultilevel"/>
    <w:tmpl w:val="4D12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5C62"/>
    <w:multiLevelType w:val="hybridMultilevel"/>
    <w:tmpl w:val="12D49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6D3351"/>
    <w:multiLevelType w:val="hybridMultilevel"/>
    <w:tmpl w:val="D33C6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167BC"/>
    <w:multiLevelType w:val="hybridMultilevel"/>
    <w:tmpl w:val="C5DC135E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6" w15:restartNumberingAfterBreak="0">
    <w:nsid w:val="1C3B48E0"/>
    <w:multiLevelType w:val="hybridMultilevel"/>
    <w:tmpl w:val="03A8A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14C24"/>
    <w:multiLevelType w:val="hybridMultilevel"/>
    <w:tmpl w:val="CD38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4284F"/>
    <w:multiLevelType w:val="hybridMultilevel"/>
    <w:tmpl w:val="AFEEE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95A8F036"/>
    <w:lvl w:ilvl="0" w:tplc="42D084A8">
      <w:start w:val="2"/>
      <w:numFmt w:val="decimal"/>
      <w:pStyle w:val="Heading2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40389C"/>
    <w:multiLevelType w:val="hybridMultilevel"/>
    <w:tmpl w:val="BC92C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D5B45EF"/>
    <w:multiLevelType w:val="hybridMultilevel"/>
    <w:tmpl w:val="3D4A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19"/>
  </w:num>
  <w:num w:numId="4">
    <w:abstractNumId w:val="10"/>
  </w:num>
  <w:num w:numId="5">
    <w:abstractNumId w:val="5"/>
  </w:num>
  <w:num w:numId="6">
    <w:abstractNumId w:val="2"/>
  </w:num>
  <w:num w:numId="7">
    <w:abstractNumId w:val="12"/>
  </w:num>
  <w:num w:numId="8">
    <w:abstractNumId w:val="13"/>
  </w:num>
  <w:num w:numId="9">
    <w:abstractNumId w:val="8"/>
  </w:num>
  <w:num w:numId="10">
    <w:abstractNumId w:val="21"/>
  </w:num>
  <w:num w:numId="11">
    <w:abstractNumId w:val="22"/>
  </w:num>
  <w:num w:numId="12">
    <w:abstractNumId w:val="17"/>
  </w:num>
  <w:num w:numId="13">
    <w:abstractNumId w:val="7"/>
  </w:num>
  <w:num w:numId="14">
    <w:abstractNumId w:val="16"/>
  </w:num>
  <w:num w:numId="15">
    <w:abstractNumId w:val="0"/>
  </w:num>
  <w:num w:numId="16">
    <w:abstractNumId w:val="11"/>
  </w:num>
  <w:num w:numId="17">
    <w:abstractNumId w:val="24"/>
  </w:num>
  <w:num w:numId="18">
    <w:abstractNumId w:val="25"/>
  </w:num>
  <w:num w:numId="19">
    <w:abstractNumId w:val="18"/>
  </w:num>
  <w:num w:numId="20">
    <w:abstractNumId w:val="15"/>
  </w:num>
  <w:num w:numId="21">
    <w:abstractNumId w:val="20"/>
  </w:num>
  <w:num w:numId="22">
    <w:abstractNumId w:val="26"/>
  </w:num>
  <w:num w:numId="23">
    <w:abstractNumId w:val="23"/>
  </w:num>
  <w:num w:numId="24">
    <w:abstractNumId w:val="9"/>
  </w:num>
  <w:num w:numId="25">
    <w:abstractNumId w:val="3"/>
  </w:num>
  <w:num w:numId="26">
    <w:abstractNumId w:val="1"/>
  </w:num>
  <w:num w:numId="27">
    <w:abstractNumId w:val="6"/>
  </w:num>
  <w:num w:numId="2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AFD"/>
    <w:rsid w:val="000044A1"/>
    <w:rsid w:val="00007044"/>
    <w:rsid w:val="00007C50"/>
    <w:rsid w:val="00011E7D"/>
    <w:rsid w:val="000136AA"/>
    <w:rsid w:val="00016D20"/>
    <w:rsid w:val="00023F1B"/>
    <w:rsid w:val="00025F04"/>
    <w:rsid w:val="00050B57"/>
    <w:rsid w:val="00057699"/>
    <w:rsid w:val="00062BD7"/>
    <w:rsid w:val="00064D15"/>
    <w:rsid w:val="00066255"/>
    <w:rsid w:val="00067446"/>
    <w:rsid w:val="0007290F"/>
    <w:rsid w:val="000753C8"/>
    <w:rsid w:val="00085003"/>
    <w:rsid w:val="00086727"/>
    <w:rsid w:val="000A2A65"/>
    <w:rsid w:val="000B39E6"/>
    <w:rsid w:val="000B56F0"/>
    <w:rsid w:val="000B5BF8"/>
    <w:rsid w:val="000C7461"/>
    <w:rsid w:val="000E26D3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34F4F"/>
    <w:rsid w:val="00142C75"/>
    <w:rsid w:val="00143D2E"/>
    <w:rsid w:val="00151840"/>
    <w:rsid w:val="001619DF"/>
    <w:rsid w:val="00162C06"/>
    <w:rsid w:val="00163810"/>
    <w:rsid w:val="00164CDC"/>
    <w:rsid w:val="00167CF1"/>
    <w:rsid w:val="00171021"/>
    <w:rsid w:val="001724D5"/>
    <w:rsid w:val="00173149"/>
    <w:rsid w:val="00183A2C"/>
    <w:rsid w:val="00191AC4"/>
    <w:rsid w:val="00191DBE"/>
    <w:rsid w:val="00192692"/>
    <w:rsid w:val="00196804"/>
    <w:rsid w:val="00196DC2"/>
    <w:rsid w:val="001A456A"/>
    <w:rsid w:val="001A6728"/>
    <w:rsid w:val="001B1BA1"/>
    <w:rsid w:val="001B3A5B"/>
    <w:rsid w:val="001C1FCD"/>
    <w:rsid w:val="001D2464"/>
    <w:rsid w:val="001E1161"/>
    <w:rsid w:val="001E2ACE"/>
    <w:rsid w:val="001E3FEF"/>
    <w:rsid w:val="001E467C"/>
    <w:rsid w:val="001F0052"/>
    <w:rsid w:val="001F2760"/>
    <w:rsid w:val="001F5E72"/>
    <w:rsid w:val="00202683"/>
    <w:rsid w:val="002027C5"/>
    <w:rsid w:val="00203E6C"/>
    <w:rsid w:val="00204072"/>
    <w:rsid w:val="0020524A"/>
    <w:rsid w:val="00205271"/>
    <w:rsid w:val="00215FCE"/>
    <w:rsid w:val="0022579C"/>
    <w:rsid w:val="00225931"/>
    <w:rsid w:val="002303C8"/>
    <w:rsid w:val="00231023"/>
    <w:rsid w:val="00234E8F"/>
    <w:rsid w:val="0024027C"/>
    <w:rsid w:val="0024069B"/>
    <w:rsid w:val="00256E7C"/>
    <w:rsid w:val="0026047E"/>
    <w:rsid w:val="00264287"/>
    <w:rsid w:val="0026589D"/>
    <w:rsid w:val="002664E1"/>
    <w:rsid w:val="002670E4"/>
    <w:rsid w:val="00267D98"/>
    <w:rsid w:val="0027225B"/>
    <w:rsid w:val="00274400"/>
    <w:rsid w:val="00275E2E"/>
    <w:rsid w:val="0027638C"/>
    <w:rsid w:val="002813DE"/>
    <w:rsid w:val="00281EDE"/>
    <w:rsid w:val="002826AA"/>
    <w:rsid w:val="00294456"/>
    <w:rsid w:val="002A22D1"/>
    <w:rsid w:val="002A2D2D"/>
    <w:rsid w:val="002A4272"/>
    <w:rsid w:val="002B0473"/>
    <w:rsid w:val="002B4ECC"/>
    <w:rsid w:val="002B7064"/>
    <w:rsid w:val="002B73D0"/>
    <w:rsid w:val="002D1F91"/>
    <w:rsid w:val="002D53A6"/>
    <w:rsid w:val="00310991"/>
    <w:rsid w:val="00314419"/>
    <w:rsid w:val="00314E42"/>
    <w:rsid w:val="00317A55"/>
    <w:rsid w:val="003273F1"/>
    <w:rsid w:val="00330428"/>
    <w:rsid w:val="0033212E"/>
    <w:rsid w:val="00333B41"/>
    <w:rsid w:val="0033490F"/>
    <w:rsid w:val="003410D2"/>
    <w:rsid w:val="00346063"/>
    <w:rsid w:val="00353A59"/>
    <w:rsid w:val="00354584"/>
    <w:rsid w:val="003560F5"/>
    <w:rsid w:val="00367F47"/>
    <w:rsid w:val="0037430B"/>
    <w:rsid w:val="003817EF"/>
    <w:rsid w:val="003828E8"/>
    <w:rsid w:val="00382A45"/>
    <w:rsid w:val="00383206"/>
    <w:rsid w:val="0039060C"/>
    <w:rsid w:val="003A1601"/>
    <w:rsid w:val="003A5602"/>
    <w:rsid w:val="003A6C93"/>
    <w:rsid w:val="003B0278"/>
    <w:rsid w:val="003B08DF"/>
    <w:rsid w:val="003B194F"/>
    <w:rsid w:val="003B6A53"/>
    <w:rsid w:val="003C1C2E"/>
    <w:rsid w:val="003C3FD8"/>
    <w:rsid w:val="003C40B0"/>
    <w:rsid w:val="003D7392"/>
    <w:rsid w:val="003E1013"/>
    <w:rsid w:val="003E167F"/>
    <w:rsid w:val="003E2A2C"/>
    <w:rsid w:val="003E4478"/>
    <w:rsid w:val="003E6BFB"/>
    <w:rsid w:val="003E7F70"/>
    <w:rsid w:val="003F1864"/>
    <w:rsid w:val="003F712F"/>
    <w:rsid w:val="00416923"/>
    <w:rsid w:val="004178BB"/>
    <w:rsid w:val="0042030D"/>
    <w:rsid w:val="004255CD"/>
    <w:rsid w:val="004311CA"/>
    <w:rsid w:val="004351F7"/>
    <w:rsid w:val="004443B9"/>
    <w:rsid w:val="00447FE8"/>
    <w:rsid w:val="00451769"/>
    <w:rsid w:val="00463816"/>
    <w:rsid w:val="00466DE4"/>
    <w:rsid w:val="0047331A"/>
    <w:rsid w:val="00473B2B"/>
    <w:rsid w:val="00476D4B"/>
    <w:rsid w:val="00477056"/>
    <w:rsid w:val="00484BC9"/>
    <w:rsid w:val="00485E01"/>
    <w:rsid w:val="004879B8"/>
    <w:rsid w:val="00487D78"/>
    <w:rsid w:val="00491748"/>
    <w:rsid w:val="00494EEF"/>
    <w:rsid w:val="00495F0B"/>
    <w:rsid w:val="004962B5"/>
    <w:rsid w:val="004A7E77"/>
    <w:rsid w:val="004B0F6A"/>
    <w:rsid w:val="004B48B0"/>
    <w:rsid w:val="004C4871"/>
    <w:rsid w:val="004C55EB"/>
    <w:rsid w:val="004D29A9"/>
    <w:rsid w:val="004D5B83"/>
    <w:rsid w:val="004D685C"/>
    <w:rsid w:val="004D72E2"/>
    <w:rsid w:val="004E76E8"/>
    <w:rsid w:val="004F25B0"/>
    <w:rsid w:val="004F3112"/>
    <w:rsid w:val="0050017E"/>
    <w:rsid w:val="00501171"/>
    <w:rsid w:val="00507294"/>
    <w:rsid w:val="00507B37"/>
    <w:rsid w:val="00514274"/>
    <w:rsid w:val="005177D3"/>
    <w:rsid w:val="00517B12"/>
    <w:rsid w:val="00524789"/>
    <w:rsid w:val="00526E97"/>
    <w:rsid w:val="0053532A"/>
    <w:rsid w:val="00553CCB"/>
    <w:rsid w:val="005563AF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6834"/>
    <w:rsid w:val="0058723E"/>
    <w:rsid w:val="00596357"/>
    <w:rsid w:val="005A42E0"/>
    <w:rsid w:val="005B0534"/>
    <w:rsid w:val="005B0706"/>
    <w:rsid w:val="005B169A"/>
    <w:rsid w:val="005B22B8"/>
    <w:rsid w:val="005C131C"/>
    <w:rsid w:val="005C2EBF"/>
    <w:rsid w:val="005C6A24"/>
    <w:rsid w:val="005D09AB"/>
    <w:rsid w:val="005D3494"/>
    <w:rsid w:val="005E04CE"/>
    <w:rsid w:val="005E274E"/>
    <w:rsid w:val="005E66A4"/>
    <w:rsid w:val="005E6CC9"/>
    <w:rsid w:val="005F0303"/>
    <w:rsid w:val="005F2CC3"/>
    <w:rsid w:val="005F392B"/>
    <w:rsid w:val="005F4B42"/>
    <w:rsid w:val="005F6837"/>
    <w:rsid w:val="005F6C96"/>
    <w:rsid w:val="00600083"/>
    <w:rsid w:val="00603153"/>
    <w:rsid w:val="006039E8"/>
    <w:rsid w:val="00604363"/>
    <w:rsid w:val="00606B5E"/>
    <w:rsid w:val="00621B92"/>
    <w:rsid w:val="006233B8"/>
    <w:rsid w:val="00623BE1"/>
    <w:rsid w:val="00624D5A"/>
    <w:rsid w:val="00624DCF"/>
    <w:rsid w:val="0063342B"/>
    <w:rsid w:val="006349CF"/>
    <w:rsid w:val="006360F7"/>
    <w:rsid w:val="00642193"/>
    <w:rsid w:val="00646364"/>
    <w:rsid w:val="00653E2C"/>
    <w:rsid w:val="00655800"/>
    <w:rsid w:val="00660A14"/>
    <w:rsid w:val="00664C9A"/>
    <w:rsid w:val="006660E2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5164"/>
    <w:rsid w:val="00695634"/>
    <w:rsid w:val="006A2AE6"/>
    <w:rsid w:val="006A32A0"/>
    <w:rsid w:val="006A5FCD"/>
    <w:rsid w:val="006B48C8"/>
    <w:rsid w:val="006C41BF"/>
    <w:rsid w:val="006D1790"/>
    <w:rsid w:val="006D239A"/>
    <w:rsid w:val="006D3058"/>
    <w:rsid w:val="006D3267"/>
    <w:rsid w:val="006D640C"/>
    <w:rsid w:val="006E2245"/>
    <w:rsid w:val="006E2AD4"/>
    <w:rsid w:val="006E55B4"/>
    <w:rsid w:val="006E57FB"/>
    <w:rsid w:val="006E5D10"/>
    <w:rsid w:val="006E7E50"/>
    <w:rsid w:val="006F2C8C"/>
    <w:rsid w:val="006F3EA0"/>
    <w:rsid w:val="006F5D33"/>
    <w:rsid w:val="0070070B"/>
    <w:rsid w:val="00704432"/>
    <w:rsid w:val="007051DF"/>
    <w:rsid w:val="007075C2"/>
    <w:rsid w:val="00714B9F"/>
    <w:rsid w:val="007163A4"/>
    <w:rsid w:val="0071692E"/>
    <w:rsid w:val="00716C85"/>
    <w:rsid w:val="00724BB8"/>
    <w:rsid w:val="00724DA4"/>
    <w:rsid w:val="00737F39"/>
    <w:rsid w:val="00744B19"/>
    <w:rsid w:val="00755783"/>
    <w:rsid w:val="00755AAE"/>
    <w:rsid w:val="00761A1E"/>
    <w:rsid w:val="00763912"/>
    <w:rsid w:val="0076436A"/>
    <w:rsid w:val="00764C18"/>
    <w:rsid w:val="00765917"/>
    <w:rsid w:val="00770B05"/>
    <w:rsid w:val="00781040"/>
    <w:rsid w:val="00784922"/>
    <w:rsid w:val="00785258"/>
    <w:rsid w:val="00785E5D"/>
    <w:rsid w:val="00785FD1"/>
    <w:rsid w:val="00791F02"/>
    <w:rsid w:val="0079324A"/>
    <w:rsid w:val="00794EEE"/>
    <w:rsid w:val="0079630D"/>
    <w:rsid w:val="007A635E"/>
    <w:rsid w:val="007B3460"/>
    <w:rsid w:val="007B3EB3"/>
    <w:rsid w:val="007C2C37"/>
    <w:rsid w:val="007C3E81"/>
    <w:rsid w:val="007C5C8D"/>
    <w:rsid w:val="007D0D5D"/>
    <w:rsid w:val="007D11D2"/>
    <w:rsid w:val="007D1F12"/>
    <w:rsid w:val="007D577D"/>
    <w:rsid w:val="007D7990"/>
    <w:rsid w:val="007E0960"/>
    <w:rsid w:val="007E2098"/>
    <w:rsid w:val="007E4242"/>
    <w:rsid w:val="007E4F77"/>
    <w:rsid w:val="007F177C"/>
    <w:rsid w:val="007F1FA8"/>
    <w:rsid w:val="007F6061"/>
    <w:rsid w:val="00800D89"/>
    <w:rsid w:val="00801502"/>
    <w:rsid w:val="008053CA"/>
    <w:rsid w:val="008063E1"/>
    <w:rsid w:val="008068A2"/>
    <w:rsid w:val="008105A0"/>
    <w:rsid w:val="00817C74"/>
    <w:rsid w:val="00820D5C"/>
    <w:rsid w:val="00824027"/>
    <w:rsid w:val="00825066"/>
    <w:rsid w:val="00826086"/>
    <w:rsid w:val="00830E30"/>
    <w:rsid w:val="00831EEA"/>
    <w:rsid w:val="00834D9B"/>
    <w:rsid w:val="00853EF3"/>
    <w:rsid w:val="00861625"/>
    <w:rsid w:val="008617B5"/>
    <w:rsid w:val="00863C18"/>
    <w:rsid w:val="00863F7B"/>
    <w:rsid w:val="0087027E"/>
    <w:rsid w:val="00870828"/>
    <w:rsid w:val="00876039"/>
    <w:rsid w:val="0088080B"/>
    <w:rsid w:val="00887536"/>
    <w:rsid w:val="0089002E"/>
    <w:rsid w:val="00890F14"/>
    <w:rsid w:val="00893BC5"/>
    <w:rsid w:val="0089550D"/>
    <w:rsid w:val="00896566"/>
    <w:rsid w:val="008A05AD"/>
    <w:rsid w:val="008B2ECC"/>
    <w:rsid w:val="008C2422"/>
    <w:rsid w:val="008C2B83"/>
    <w:rsid w:val="008C41EA"/>
    <w:rsid w:val="008C5930"/>
    <w:rsid w:val="008C5BB4"/>
    <w:rsid w:val="008D03D6"/>
    <w:rsid w:val="008D1020"/>
    <w:rsid w:val="008D35FB"/>
    <w:rsid w:val="008D662D"/>
    <w:rsid w:val="008E0D3D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8F71DF"/>
    <w:rsid w:val="00902E68"/>
    <w:rsid w:val="009058D2"/>
    <w:rsid w:val="0090626E"/>
    <w:rsid w:val="0091186F"/>
    <w:rsid w:val="0091207E"/>
    <w:rsid w:val="00912BC6"/>
    <w:rsid w:val="00920934"/>
    <w:rsid w:val="0092127C"/>
    <w:rsid w:val="00924D0B"/>
    <w:rsid w:val="009254B7"/>
    <w:rsid w:val="0093008A"/>
    <w:rsid w:val="00940091"/>
    <w:rsid w:val="00941FFF"/>
    <w:rsid w:val="00950423"/>
    <w:rsid w:val="0095466F"/>
    <w:rsid w:val="00955691"/>
    <w:rsid w:val="00961157"/>
    <w:rsid w:val="00964529"/>
    <w:rsid w:val="00976E46"/>
    <w:rsid w:val="009A46AE"/>
    <w:rsid w:val="009A70FD"/>
    <w:rsid w:val="009B3FFE"/>
    <w:rsid w:val="009C0538"/>
    <w:rsid w:val="009C0C39"/>
    <w:rsid w:val="009C12B1"/>
    <w:rsid w:val="009C6304"/>
    <w:rsid w:val="009D130A"/>
    <w:rsid w:val="009D1805"/>
    <w:rsid w:val="009D2126"/>
    <w:rsid w:val="009D2245"/>
    <w:rsid w:val="009D57AC"/>
    <w:rsid w:val="00A0014B"/>
    <w:rsid w:val="00A007FE"/>
    <w:rsid w:val="00A02545"/>
    <w:rsid w:val="00A02813"/>
    <w:rsid w:val="00A06D89"/>
    <w:rsid w:val="00A119AA"/>
    <w:rsid w:val="00A12687"/>
    <w:rsid w:val="00A16458"/>
    <w:rsid w:val="00A2426C"/>
    <w:rsid w:val="00A40A2A"/>
    <w:rsid w:val="00A41120"/>
    <w:rsid w:val="00A4427F"/>
    <w:rsid w:val="00A45A89"/>
    <w:rsid w:val="00A47F12"/>
    <w:rsid w:val="00A66DE2"/>
    <w:rsid w:val="00A70227"/>
    <w:rsid w:val="00A70234"/>
    <w:rsid w:val="00A7128D"/>
    <w:rsid w:val="00A826E2"/>
    <w:rsid w:val="00A8551F"/>
    <w:rsid w:val="00A95E26"/>
    <w:rsid w:val="00AA3772"/>
    <w:rsid w:val="00AB106E"/>
    <w:rsid w:val="00AB2224"/>
    <w:rsid w:val="00AB2C41"/>
    <w:rsid w:val="00AB4238"/>
    <w:rsid w:val="00AB4C08"/>
    <w:rsid w:val="00AC57BB"/>
    <w:rsid w:val="00AC60FE"/>
    <w:rsid w:val="00AC77AD"/>
    <w:rsid w:val="00AD3214"/>
    <w:rsid w:val="00AD44AC"/>
    <w:rsid w:val="00AD5B78"/>
    <w:rsid w:val="00AD7DFB"/>
    <w:rsid w:val="00AE05D3"/>
    <w:rsid w:val="00AE6D60"/>
    <w:rsid w:val="00AF2428"/>
    <w:rsid w:val="00AF26BD"/>
    <w:rsid w:val="00B02490"/>
    <w:rsid w:val="00B053AE"/>
    <w:rsid w:val="00B058CA"/>
    <w:rsid w:val="00B11B9A"/>
    <w:rsid w:val="00B148DD"/>
    <w:rsid w:val="00B1740C"/>
    <w:rsid w:val="00B20612"/>
    <w:rsid w:val="00B2272D"/>
    <w:rsid w:val="00B31CC4"/>
    <w:rsid w:val="00B34116"/>
    <w:rsid w:val="00B34538"/>
    <w:rsid w:val="00B40AFF"/>
    <w:rsid w:val="00B5195D"/>
    <w:rsid w:val="00B567F6"/>
    <w:rsid w:val="00B632DD"/>
    <w:rsid w:val="00B63BD7"/>
    <w:rsid w:val="00B63DED"/>
    <w:rsid w:val="00B72599"/>
    <w:rsid w:val="00B72A0C"/>
    <w:rsid w:val="00B74074"/>
    <w:rsid w:val="00B85661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2990"/>
    <w:rsid w:val="00BC56D6"/>
    <w:rsid w:val="00BC5F78"/>
    <w:rsid w:val="00BE64DC"/>
    <w:rsid w:val="00BF1775"/>
    <w:rsid w:val="00BF201D"/>
    <w:rsid w:val="00BF3A22"/>
    <w:rsid w:val="00BF3C41"/>
    <w:rsid w:val="00BF6A5F"/>
    <w:rsid w:val="00C0149F"/>
    <w:rsid w:val="00C0490B"/>
    <w:rsid w:val="00C06FBA"/>
    <w:rsid w:val="00C07904"/>
    <w:rsid w:val="00C11320"/>
    <w:rsid w:val="00C14C80"/>
    <w:rsid w:val="00C22122"/>
    <w:rsid w:val="00C24FBC"/>
    <w:rsid w:val="00C30EED"/>
    <w:rsid w:val="00C355A5"/>
    <w:rsid w:val="00C408A8"/>
    <w:rsid w:val="00C43B64"/>
    <w:rsid w:val="00C45E69"/>
    <w:rsid w:val="00C53F37"/>
    <w:rsid w:val="00C54B5D"/>
    <w:rsid w:val="00C54E62"/>
    <w:rsid w:val="00C55794"/>
    <w:rsid w:val="00C600A6"/>
    <w:rsid w:val="00C62A0F"/>
    <w:rsid w:val="00C66B07"/>
    <w:rsid w:val="00C70225"/>
    <w:rsid w:val="00C706BB"/>
    <w:rsid w:val="00C70DFA"/>
    <w:rsid w:val="00C75A5A"/>
    <w:rsid w:val="00C76723"/>
    <w:rsid w:val="00C818AB"/>
    <w:rsid w:val="00C82862"/>
    <w:rsid w:val="00C84E4D"/>
    <w:rsid w:val="00C86A92"/>
    <w:rsid w:val="00C91E09"/>
    <w:rsid w:val="00C95C26"/>
    <w:rsid w:val="00CA0919"/>
    <w:rsid w:val="00CA0C3C"/>
    <w:rsid w:val="00CA2A6C"/>
    <w:rsid w:val="00CB24A8"/>
    <w:rsid w:val="00CB27FE"/>
    <w:rsid w:val="00CB3AC3"/>
    <w:rsid w:val="00CB3C22"/>
    <w:rsid w:val="00CB6197"/>
    <w:rsid w:val="00CC0DBC"/>
    <w:rsid w:val="00CC2906"/>
    <w:rsid w:val="00CD5181"/>
    <w:rsid w:val="00CD7485"/>
    <w:rsid w:val="00CE73A7"/>
    <w:rsid w:val="00CE7987"/>
    <w:rsid w:val="00CF49A8"/>
    <w:rsid w:val="00D02D55"/>
    <w:rsid w:val="00D15E52"/>
    <w:rsid w:val="00D1772A"/>
    <w:rsid w:val="00D22895"/>
    <w:rsid w:val="00D3093E"/>
    <w:rsid w:val="00D30AFE"/>
    <w:rsid w:val="00D350CB"/>
    <w:rsid w:val="00D43174"/>
    <w:rsid w:val="00D4354E"/>
    <w:rsid w:val="00D43F69"/>
    <w:rsid w:val="00D50831"/>
    <w:rsid w:val="00D51628"/>
    <w:rsid w:val="00D55609"/>
    <w:rsid w:val="00D67008"/>
    <w:rsid w:val="00D67C0E"/>
    <w:rsid w:val="00D72864"/>
    <w:rsid w:val="00D73957"/>
    <w:rsid w:val="00D75B0C"/>
    <w:rsid w:val="00D76ECC"/>
    <w:rsid w:val="00D829DE"/>
    <w:rsid w:val="00D85D59"/>
    <w:rsid w:val="00D910AA"/>
    <w:rsid w:val="00D962B3"/>
    <w:rsid w:val="00D96894"/>
    <w:rsid w:val="00D974BF"/>
    <w:rsid w:val="00D97B66"/>
    <w:rsid w:val="00DB3BDD"/>
    <w:rsid w:val="00DC1113"/>
    <w:rsid w:val="00DC1E3A"/>
    <w:rsid w:val="00DC28E6"/>
    <w:rsid w:val="00DD3E78"/>
    <w:rsid w:val="00DD46F3"/>
    <w:rsid w:val="00DD485E"/>
    <w:rsid w:val="00DD5F47"/>
    <w:rsid w:val="00DD7A43"/>
    <w:rsid w:val="00DD7BB2"/>
    <w:rsid w:val="00DE1B8E"/>
    <w:rsid w:val="00DE23B0"/>
    <w:rsid w:val="00DE5D78"/>
    <w:rsid w:val="00DE6854"/>
    <w:rsid w:val="00DF00FA"/>
    <w:rsid w:val="00DF01D4"/>
    <w:rsid w:val="00DF3510"/>
    <w:rsid w:val="00DF57D8"/>
    <w:rsid w:val="00E16B1F"/>
    <w:rsid w:val="00E24C6A"/>
    <w:rsid w:val="00E25811"/>
    <w:rsid w:val="00E2647B"/>
    <w:rsid w:val="00E32F85"/>
    <w:rsid w:val="00E36FD8"/>
    <w:rsid w:val="00E37380"/>
    <w:rsid w:val="00E37C86"/>
    <w:rsid w:val="00E40540"/>
    <w:rsid w:val="00E42EDA"/>
    <w:rsid w:val="00E45B95"/>
    <w:rsid w:val="00E465C4"/>
    <w:rsid w:val="00E63F64"/>
    <w:rsid w:val="00E74623"/>
    <w:rsid w:val="00E83631"/>
    <w:rsid w:val="00E86D42"/>
    <w:rsid w:val="00E90139"/>
    <w:rsid w:val="00E91AAB"/>
    <w:rsid w:val="00E97E1E"/>
    <w:rsid w:val="00EA1019"/>
    <w:rsid w:val="00EA2D98"/>
    <w:rsid w:val="00EA3B29"/>
    <w:rsid w:val="00EB3AA6"/>
    <w:rsid w:val="00EB7421"/>
    <w:rsid w:val="00EC0F8B"/>
    <w:rsid w:val="00EC5A4D"/>
    <w:rsid w:val="00ED0DEA"/>
    <w:rsid w:val="00ED58F7"/>
    <w:rsid w:val="00ED73C4"/>
    <w:rsid w:val="00EE613C"/>
    <w:rsid w:val="00EF0A52"/>
    <w:rsid w:val="00EF12B2"/>
    <w:rsid w:val="00EF14D7"/>
    <w:rsid w:val="00EF217B"/>
    <w:rsid w:val="00EF37A5"/>
    <w:rsid w:val="00F00543"/>
    <w:rsid w:val="00F00FDF"/>
    <w:rsid w:val="00F017AA"/>
    <w:rsid w:val="00F0296C"/>
    <w:rsid w:val="00F06218"/>
    <w:rsid w:val="00F11AB3"/>
    <w:rsid w:val="00F13E98"/>
    <w:rsid w:val="00F20B48"/>
    <w:rsid w:val="00F313AD"/>
    <w:rsid w:val="00F31CE5"/>
    <w:rsid w:val="00F35DE2"/>
    <w:rsid w:val="00F364CD"/>
    <w:rsid w:val="00F37249"/>
    <w:rsid w:val="00F40364"/>
    <w:rsid w:val="00F44ED6"/>
    <w:rsid w:val="00F45A61"/>
    <w:rsid w:val="00F46918"/>
    <w:rsid w:val="00F46DDE"/>
    <w:rsid w:val="00F51CDC"/>
    <w:rsid w:val="00F55AB4"/>
    <w:rsid w:val="00F56446"/>
    <w:rsid w:val="00F6159F"/>
    <w:rsid w:val="00F617BD"/>
    <w:rsid w:val="00F6619D"/>
    <w:rsid w:val="00F7033C"/>
    <w:rsid w:val="00F74ECB"/>
    <w:rsid w:val="00F90F12"/>
    <w:rsid w:val="00F931F2"/>
    <w:rsid w:val="00F933A8"/>
    <w:rsid w:val="00F976AD"/>
    <w:rsid w:val="00FA06AF"/>
    <w:rsid w:val="00FA3480"/>
    <w:rsid w:val="00FA5B47"/>
    <w:rsid w:val="00FA60B6"/>
    <w:rsid w:val="00FB121B"/>
    <w:rsid w:val="00FB1CD9"/>
    <w:rsid w:val="00FC6423"/>
    <w:rsid w:val="00FD014C"/>
    <w:rsid w:val="00FD3829"/>
    <w:rsid w:val="00FD4AD3"/>
    <w:rsid w:val="00FD52C2"/>
    <w:rsid w:val="00FD6F08"/>
    <w:rsid w:val="00FD7B00"/>
    <w:rsid w:val="00FE038F"/>
    <w:rsid w:val="00FE3412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BF5409"/>
  <w15:docId w15:val="{65EFC817-6D76-49CE-9ACA-FB7AF6703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7B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17B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617BD"/>
    <w:pPr>
      <w:keepNext/>
      <w:keepLines/>
      <w:numPr>
        <w:numId w:val="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7B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17B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7B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7BD"/>
  </w:style>
  <w:style w:type="paragraph" w:styleId="Footer">
    <w:name w:val="footer"/>
    <w:basedOn w:val="Normal"/>
    <w:link w:val="Foot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7BD"/>
  </w:style>
  <w:style w:type="paragraph" w:styleId="BalloonText">
    <w:name w:val="Balloon Text"/>
    <w:basedOn w:val="Normal"/>
    <w:link w:val="BalloonTextChar"/>
    <w:uiPriority w:val="99"/>
    <w:semiHidden/>
    <w:unhideWhenUsed/>
    <w:rsid w:val="00F61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7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17B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17BD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17BD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61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17B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617B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617BD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F617B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617BD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7BD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F617BD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F617B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F617BD"/>
  </w:style>
  <w:style w:type="table" w:customStyle="1" w:styleId="TableGrid1">
    <w:name w:val="Table Grid1"/>
    <w:basedOn w:val="TableNormal"/>
    <w:next w:val="TableGrid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617B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1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39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1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2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3/Lab-String-and-RegExp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3F437C-138B-44A7-A9A4-296FD7E6B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1016</TotalTime>
  <Pages>1</Pages>
  <Words>892</Words>
  <Characters>5088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Strings and RegEx- Lab</vt:lpstr>
      <vt:lpstr>Objects, JSON and DOM Events</vt:lpstr>
    </vt:vector>
  </TitlesOfParts>
  <Manager>Svetlin Nakov</Manager>
  <Company>Software University (SoftUni)</Company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Strings and RegEx- Lab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Emo N.</cp:lastModifiedBy>
  <cp:revision>57</cp:revision>
  <cp:lastPrinted>2015-10-26T22:35:00Z</cp:lastPrinted>
  <dcterms:created xsi:type="dcterms:W3CDTF">2018-11-12T11:53:00Z</dcterms:created>
  <dcterms:modified xsi:type="dcterms:W3CDTF">2019-10-18T14:11:00Z</dcterms:modified>
  <cp:category>programming, education, software engineering, software development</cp:category>
</cp:coreProperties>
</file>